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D752F" w14:textId="77777777" w:rsidR="008C24A2" w:rsidRDefault="008C24A2" w:rsidP="008C24A2">
      <w:pPr>
        <w:jc w:val="center"/>
        <w:rPr>
          <w:sz w:val="28"/>
          <w:szCs w:val="28"/>
        </w:rPr>
      </w:pPr>
      <w:bookmarkStart w:id="0" w:name="_gjdgxs" w:colFirst="0" w:colLast="0"/>
      <w:bookmarkEnd w:id="0"/>
      <w:r>
        <w:rPr>
          <w:sz w:val="28"/>
          <w:szCs w:val="28"/>
        </w:rPr>
        <w:t>TỔNG LIÊN ĐOÀN LAO ĐỘNG VIỆT NAM</w:t>
      </w:r>
    </w:p>
    <w:p w14:paraId="1C1561F2" w14:textId="77777777" w:rsidR="008C24A2" w:rsidRDefault="008C24A2" w:rsidP="008C24A2">
      <w:pPr>
        <w:jc w:val="center"/>
        <w:rPr>
          <w:sz w:val="28"/>
          <w:szCs w:val="28"/>
        </w:rPr>
      </w:pPr>
      <w:r>
        <w:rPr>
          <w:b/>
          <w:sz w:val="28"/>
          <w:szCs w:val="28"/>
        </w:rPr>
        <w:t>TRƯỜNG ĐẠI HỌC TÔN ĐỨC THẮNG</w:t>
      </w:r>
      <w:r>
        <w:rPr>
          <w:sz w:val="28"/>
          <w:szCs w:val="28"/>
        </w:rPr>
        <w:t xml:space="preserve"> </w:t>
      </w:r>
    </w:p>
    <w:p w14:paraId="7B5B3A88" w14:textId="77777777" w:rsidR="008C24A2" w:rsidRDefault="008C24A2" w:rsidP="008C24A2">
      <w:pPr>
        <w:jc w:val="center"/>
        <w:rPr>
          <w:sz w:val="28"/>
          <w:szCs w:val="28"/>
        </w:rPr>
      </w:pPr>
      <w:r>
        <w:rPr>
          <w:b/>
          <w:sz w:val="28"/>
          <w:szCs w:val="28"/>
        </w:rPr>
        <w:t xml:space="preserve">KHOA CÔNG NGHỆ THÔNG TIN </w:t>
      </w:r>
    </w:p>
    <w:p w14:paraId="75E16764" w14:textId="77777777" w:rsidR="008C24A2" w:rsidRDefault="008C24A2" w:rsidP="008C24A2">
      <w:pPr>
        <w:ind w:firstLine="720"/>
        <w:jc w:val="center"/>
      </w:pPr>
    </w:p>
    <w:p w14:paraId="63486E6C" w14:textId="77777777" w:rsidR="008C24A2" w:rsidRDefault="008C24A2" w:rsidP="008C24A2">
      <w:pPr>
        <w:jc w:val="center"/>
        <w:rPr>
          <w:b/>
          <w:sz w:val="28"/>
          <w:szCs w:val="28"/>
        </w:rPr>
      </w:pPr>
      <w:r>
        <w:rPr>
          <w:b/>
          <w:noProof/>
          <w:sz w:val="28"/>
          <w:szCs w:val="28"/>
        </w:rPr>
        <w:drawing>
          <wp:inline distT="0" distB="0" distL="0" distR="0" wp14:anchorId="37D924F7" wp14:editId="206BF9D0">
            <wp:extent cx="1055048" cy="584261"/>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055048" cy="584261"/>
                    </a:xfrm>
                    <a:prstGeom prst="rect">
                      <a:avLst/>
                    </a:prstGeom>
                    <a:ln/>
                  </pic:spPr>
                </pic:pic>
              </a:graphicData>
            </a:graphic>
          </wp:inline>
        </w:drawing>
      </w:r>
    </w:p>
    <w:p w14:paraId="6CC11241" w14:textId="77777777" w:rsidR="008C24A2" w:rsidRDefault="008C24A2" w:rsidP="008C24A2">
      <w:pPr>
        <w:ind w:firstLine="720"/>
        <w:rPr>
          <w:b/>
          <w:sz w:val="28"/>
          <w:szCs w:val="28"/>
        </w:rPr>
      </w:pPr>
    </w:p>
    <w:p w14:paraId="45E62C77" w14:textId="77777777" w:rsidR="008C24A2" w:rsidRDefault="008C24A2" w:rsidP="008C24A2">
      <w:pPr>
        <w:spacing w:line="360" w:lineRule="auto"/>
        <w:jc w:val="center"/>
        <w:rPr>
          <w:b/>
          <w:sz w:val="32"/>
          <w:szCs w:val="32"/>
        </w:rPr>
      </w:pPr>
    </w:p>
    <w:p w14:paraId="2A44BDF4" w14:textId="77777777" w:rsidR="008C24A2" w:rsidRDefault="008C24A2" w:rsidP="008C24A2">
      <w:pPr>
        <w:spacing w:line="360" w:lineRule="auto"/>
        <w:jc w:val="center"/>
        <w:rPr>
          <w:b/>
          <w:sz w:val="32"/>
          <w:szCs w:val="32"/>
        </w:rPr>
      </w:pPr>
      <w:r>
        <w:rPr>
          <w:b/>
          <w:sz w:val="32"/>
          <w:szCs w:val="32"/>
        </w:rPr>
        <w:t xml:space="preserve">BÀI TẬP LỚN MÔN </w:t>
      </w:r>
    </w:p>
    <w:p w14:paraId="2A38029F" w14:textId="3461A4DE" w:rsidR="008C24A2" w:rsidRDefault="00FF3B1D" w:rsidP="008C24A2">
      <w:pPr>
        <w:spacing w:line="360" w:lineRule="auto"/>
        <w:jc w:val="center"/>
        <w:rPr>
          <w:b/>
          <w:sz w:val="32"/>
          <w:szCs w:val="32"/>
        </w:rPr>
      </w:pPr>
      <w:r w:rsidRPr="00FF3B1D">
        <w:rPr>
          <w:b/>
          <w:sz w:val="32"/>
          <w:szCs w:val="32"/>
        </w:rPr>
        <w:t>C</w:t>
      </w:r>
      <w:r>
        <w:rPr>
          <w:b/>
          <w:sz w:val="32"/>
          <w:szCs w:val="32"/>
        </w:rPr>
        <w:t>HUYÊN ĐỀ</w:t>
      </w:r>
      <w:r w:rsidRPr="00FF3B1D">
        <w:rPr>
          <w:b/>
          <w:sz w:val="32"/>
          <w:szCs w:val="32"/>
        </w:rPr>
        <w:t xml:space="preserve"> LẬP TRÌNH TRÊN THIẾT BỊ DI ĐỘNG</w:t>
      </w:r>
    </w:p>
    <w:p w14:paraId="41C96474" w14:textId="77777777" w:rsidR="008C24A2" w:rsidRDefault="008C24A2" w:rsidP="008C24A2">
      <w:pPr>
        <w:spacing w:line="360" w:lineRule="auto"/>
        <w:ind w:firstLine="720"/>
        <w:jc w:val="center"/>
        <w:rPr>
          <w:b/>
          <w:sz w:val="32"/>
          <w:szCs w:val="32"/>
        </w:rPr>
      </w:pPr>
      <w:r>
        <w:rPr>
          <w:b/>
          <w:sz w:val="32"/>
          <w:szCs w:val="32"/>
        </w:rPr>
        <w:t xml:space="preserve"> </w:t>
      </w:r>
    </w:p>
    <w:p w14:paraId="661F960C" w14:textId="77777777" w:rsidR="008C24A2" w:rsidRDefault="008C24A2" w:rsidP="008C24A2">
      <w:pPr>
        <w:spacing w:line="360" w:lineRule="auto"/>
        <w:rPr>
          <w:b/>
        </w:rPr>
      </w:pPr>
    </w:p>
    <w:p w14:paraId="1FE87E18" w14:textId="77777777" w:rsidR="00BC2523" w:rsidRDefault="004668BB" w:rsidP="00BC2523">
      <w:pPr>
        <w:spacing w:line="360" w:lineRule="auto"/>
        <w:jc w:val="center"/>
        <w:rPr>
          <w:b/>
          <w:sz w:val="48"/>
          <w:szCs w:val="48"/>
        </w:rPr>
      </w:pPr>
      <w:r>
        <w:rPr>
          <w:b/>
          <w:sz w:val="48"/>
          <w:szCs w:val="48"/>
        </w:rPr>
        <w:t>XÂY DỰNG ỨNG DỤNG DI ĐỘNG</w:t>
      </w:r>
    </w:p>
    <w:p w14:paraId="64CC3761" w14:textId="353A32F0" w:rsidR="008C24A2" w:rsidRDefault="0063398F" w:rsidP="00BC2523">
      <w:pPr>
        <w:spacing w:line="360" w:lineRule="auto"/>
        <w:jc w:val="center"/>
        <w:rPr>
          <w:b/>
          <w:sz w:val="48"/>
          <w:szCs w:val="48"/>
        </w:rPr>
      </w:pPr>
      <w:r>
        <w:rPr>
          <w:b/>
          <w:sz w:val="48"/>
          <w:szCs w:val="48"/>
        </w:rPr>
        <w:t>ĐA NỀN TẢNG</w:t>
      </w:r>
      <w:r w:rsidR="004668BB">
        <w:rPr>
          <w:b/>
          <w:sz w:val="48"/>
          <w:szCs w:val="48"/>
        </w:rPr>
        <w:t xml:space="preserve"> TRÊN PHONEGAP (CORDOVA)</w:t>
      </w:r>
    </w:p>
    <w:p w14:paraId="09756918" w14:textId="77777777" w:rsidR="008C24A2" w:rsidRDefault="008C24A2" w:rsidP="008C24A2">
      <w:pPr>
        <w:spacing w:line="360" w:lineRule="auto"/>
        <w:jc w:val="center"/>
        <w:rPr>
          <w:b/>
          <w:sz w:val="48"/>
          <w:szCs w:val="48"/>
        </w:rPr>
      </w:pPr>
    </w:p>
    <w:p w14:paraId="0CDBD446" w14:textId="77777777" w:rsidR="008C24A2" w:rsidRDefault="008C24A2" w:rsidP="008C24A2">
      <w:pPr>
        <w:spacing w:line="360" w:lineRule="auto"/>
        <w:rPr>
          <w:i/>
          <w:sz w:val="28"/>
          <w:szCs w:val="28"/>
        </w:rPr>
      </w:pPr>
    </w:p>
    <w:p w14:paraId="0189CB22" w14:textId="77777777" w:rsidR="00541DB6" w:rsidRDefault="00541DB6" w:rsidP="008C24A2">
      <w:pPr>
        <w:spacing w:line="360" w:lineRule="auto"/>
        <w:jc w:val="right"/>
        <w:rPr>
          <w:i/>
          <w:sz w:val="28"/>
          <w:szCs w:val="28"/>
        </w:rPr>
      </w:pPr>
    </w:p>
    <w:p w14:paraId="7808D8E0" w14:textId="77777777" w:rsidR="00541DB6" w:rsidRDefault="00541DB6" w:rsidP="008C24A2">
      <w:pPr>
        <w:spacing w:line="360" w:lineRule="auto"/>
        <w:jc w:val="right"/>
        <w:rPr>
          <w:i/>
          <w:sz w:val="28"/>
          <w:szCs w:val="28"/>
        </w:rPr>
      </w:pPr>
    </w:p>
    <w:p w14:paraId="52BF7741" w14:textId="4663FA31" w:rsidR="00541DB6" w:rsidRDefault="00541DB6" w:rsidP="008C24A2">
      <w:pPr>
        <w:spacing w:line="360" w:lineRule="auto"/>
        <w:jc w:val="right"/>
        <w:rPr>
          <w:i/>
          <w:sz w:val="28"/>
          <w:szCs w:val="28"/>
        </w:rPr>
      </w:pPr>
    </w:p>
    <w:p w14:paraId="048210E8" w14:textId="77777777" w:rsidR="00541DB6" w:rsidRDefault="00541DB6" w:rsidP="008C24A2">
      <w:pPr>
        <w:spacing w:line="360" w:lineRule="auto"/>
        <w:jc w:val="right"/>
        <w:rPr>
          <w:i/>
          <w:sz w:val="28"/>
          <w:szCs w:val="28"/>
        </w:rPr>
      </w:pPr>
    </w:p>
    <w:p w14:paraId="686B28C4" w14:textId="2E85E8A3" w:rsidR="008C24A2" w:rsidRDefault="008C24A2" w:rsidP="008C24A2">
      <w:pPr>
        <w:spacing w:line="360" w:lineRule="auto"/>
        <w:jc w:val="right"/>
        <w:rPr>
          <w:sz w:val="28"/>
          <w:szCs w:val="28"/>
        </w:rPr>
      </w:pPr>
      <w:r>
        <w:rPr>
          <w:i/>
          <w:sz w:val="28"/>
          <w:szCs w:val="28"/>
        </w:rPr>
        <w:t>Người hướng dẫn</w:t>
      </w:r>
      <w:r>
        <w:rPr>
          <w:sz w:val="28"/>
          <w:szCs w:val="28"/>
        </w:rPr>
        <w:t xml:space="preserve">: </w:t>
      </w:r>
      <w:r w:rsidR="00486B0F" w:rsidRPr="00486B0F">
        <w:rPr>
          <w:b/>
          <w:sz w:val="28"/>
          <w:szCs w:val="28"/>
        </w:rPr>
        <w:t xml:space="preserve">ThS. </w:t>
      </w:r>
      <w:r w:rsidR="00486B0F">
        <w:rPr>
          <w:b/>
          <w:sz w:val="28"/>
          <w:szCs w:val="28"/>
        </w:rPr>
        <w:t>LÊ VĂN VANG</w:t>
      </w:r>
    </w:p>
    <w:p w14:paraId="7207CEE7" w14:textId="77777777" w:rsidR="008C24A2" w:rsidRDefault="008C24A2" w:rsidP="008C24A2">
      <w:pPr>
        <w:spacing w:line="360" w:lineRule="auto"/>
        <w:jc w:val="right"/>
        <w:rPr>
          <w:b/>
          <w:sz w:val="28"/>
          <w:szCs w:val="28"/>
        </w:rPr>
      </w:pPr>
      <w:r>
        <w:rPr>
          <w:i/>
          <w:sz w:val="28"/>
          <w:szCs w:val="28"/>
        </w:rPr>
        <w:t>Người thực hiện</w:t>
      </w:r>
      <w:r>
        <w:rPr>
          <w:sz w:val="28"/>
          <w:szCs w:val="28"/>
        </w:rPr>
        <w:t>:</w:t>
      </w:r>
      <w:r>
        <w:rPr>
          <w:b/>
          <w:sz w:val="28"/>
          <w:szCs w:val="28"/>
        </w:rPr>
        <w:t xml:space="preserve">   LÊ PHẠM DUY THÔNG - 51403386</w:t>
      </w:r>
    </w:p>
    <w:p w14:paraId="7CCA55DB" w14:textId="447445DA" w:rsidR="00403343" w:rsidRDefault="001D1E76" w:rsidP="00541DB6">
      <w:pPr>
        <w:spacing w:line="360" w:lineRule="auto"/>
        <w:jc w:val="right"/>
        <w:rPr>
          <w:b/>
          <w:sz w:val="28"/>
          <w:szCs w:val="28"/>
        </w:rPr>
      </w:pPr>
      <w:r>
        <w:rPr>
          <w:b/>
          <w:sz w:val="28"/>
          <w:szCs w:val="28"/>
        </w:rPr>
        <w:t>NGUYỄN BẢO LÂN</w:t>
      </w:r>
      <w:r w:rsidR="008C24A2">
        <w:rPr>
          <w:b/>
          <w:sz w:val="28"/>
          <w:szCs w:val="28"/>
        </w:rPr>
        <w:t xml:space="preserve"> – </w:t>
      </w:r>
      <w:r w:rsidR="0008214C" w:rsidRPr="0008214C">
        <w:rPr>
          <w:b/>
          <w:sz w:val="28"/>
          <w:szCs w:val="28"/>
        </w:rPr>
        <w:t>51403329</w:t>
      </w:r>
    </w:p>
    <w:p w14:paraId="0AEEFD25" w14:textId="77777777" w:rsidR="00403343" w:rsidRDefault="00403343" w:rsidP="008C24A2">
      <w:pPr>
        <w:spacing w:line="360" w:lineRule="auto"/>
        <w:jc w:val="right"/>
        <w:rPr>
          <w:b/>
          <w:sz w:val="28"/>
          <w:szCs w:val="28"/>
        </w:rPr>
      </w:pPr>
    </w:p>
    <w:p w14:paraId="685FA210" w14:textId="77777777" w:rsidR="008C24A2" w:rsidRDefault="008C24A2" w:rsidP="008C24A2">
      <w:pPr>
        <w:jc w:val="center"/>
        <w:rPr>
          <w:b/>
          <w:sz w:val="28"/>
          <w:szCs w:val="28"/>
        </w:rPr>
      </w:pPr>
      <w:r>
        <w:rPr>
          <w:b/>
          <w:sz w:val="28"/>
          <w:szCs w:val="28"/>
        </w:rPr>
        <w:t>THÀNH PHỐ HỒ CHÍ MINH, NĂM 2018</w:t>
      </w:r>
    </w:p>
    <w:p w14:paraId="0733E2D7" w14:textId="67F4577E" w:rsidR="00B118C8" w:rsidRPr="000D668C" w:rsidRDefault="00B118C8" w:rsidP="00291721">
      <w:pPr>
        <w:suppressAutoHyphens/>
        <w:autoSpaceDE w:val="0"/>
        <w:autoSpaceDN w:val="0"/>
        <w:adjustRightInd w:val="0"/>
        <w:jc w:val="center"/>
        <w:rPr>
          <w:b/>
          <w:bCs/>
          <w:iCs/>
          <w:sz w:val="28"/>
          <w:szCs w:val="28"/>
        </w:rPr>
        <w:sectPr w:rsidR="00B118C8" w:rsidRPr="000D668C" w:rsidSect="00B0147B">
          <w:headerReference w:type="default" r:id="rId9"/>
          <w:type w:val="continuous"/>
          <w:pgSz w:w="11906" w:h="16838" w:code="9"/>
          <w:pgMar w:top="1985" w:right="1134" w:bottom="1701" w:left="1985" w:header="720" w:footer="720" w:gutter="0"/>
          <w:cols w:space="720"/>
          <w:docGrid w:linePitch="360"/>
        </w:sectPr>
      </w:pPr>
    </w:p>
    <w:p w14:paraId="0E879188" w14:textId="77777777" w:rsidR="00FD4047" w:rsidRDefault="00FD4047" w:rsidP="00FD4047">
      <w:pPr>
        <w:jc w:val="center"/>
        <w:rPr>
          <w:sz w:val="28"/>
          <w:szCs w:val="28"/>
        </w:rPr>
      </w:pPr>
      <w:bookmarkStart w:id="1" w:name="_Toc499158042"/>
      <w:bookmarkStart w:id="2" w:name="_Toc499158187"/>
      <w:bookmarkStart w:id="3" w:name="_Toc510577519"/>
      <w:r>
        <w:rPr>
          <w:sz w:val="28"/>
          <w:szCs w:val="28"/>
        </w:rPr>
        <w:lastRenderedPageBreak/>
        <w:t>TỔNG LIÊN ĐOÀN LAO ĐỘNG VIỆT NAM</w:t>
      </w:r>
    </w:p>
    <w:p w14:paraId="01E6C76E" w14:textId="77777777" w:rsidR="00FD4047" w:rsidRDefault="00FD4047" w:rsidP="00FD4047">
      <w:pPr>
        <w:jc w:val="center"/>
        <w:rPr>
          <w:sz w:val="28"/>
          <w:szCs w:val="28"/>
        </w:rPr>
      </w:pPr>
      <w:r>
        <w:rPr>
          <w:b/>
          <w:sz w:val="28"/>
          <w:szCs w:val="28"/>
        </w:rPr>
        <w:t>TRƯỜNG ĐẠI HỌC TÔN ĐỨC THẮNG</w:t>
      </w:r>
      <w:r>
        <w:rPr>
          <w:sz w:val="28"/>
          <w:szCs w:val="28"/>
        </w:rPr>
        <w:t xml:space="preserve"> </w:t>
      </w:r>
    </w:p>
    <w:p w14:paraId="0D7D8335" w14:textId="77777777" w:rsidR="00FD4047" w:rsidRDefault="00FD4047" w:rsidP="00FD4047">
      <w:pPr>
        <w:jc w:val="center"/>
        <w:rPr>
          <w:sz w:val="28"/>
          <w:szCs w:val="28"/>
        </w:rPr>
      </w:pPr>
      <w:r>
        <w:rPr>
          <w:b/>
          <w:sz w:val="28"/>
          <w:szCs w:val="28"/>
        </w:rPr>
        <w:t xml:space="preserve">KHOA CÔNG NGHỆ THÔNG TIN </w:t>
      </w:r>
    </w:p>
    <w:p w14:paraId="231F3D3C" w14:textId="77777777" w:rsidR="00FD4047" w:rsidRDefault="00FD4047" w:rsidP="00FD4047">
      <w:pPr>
        <w:ind w:firstLine="720"/>
        <w:jc w:val="center"/>
      </w:pPr>
    </w:p>
    <w:p w14:paraId="007CDB07" w14:textId="77777777" w:rsidR="00FD4047" w:rsidRDefault="00FD4047" w:rsidP="00FD4047">
      <w:pPr>
        <w:jc w:val="center"/>
        <w:rPr>
          <w:b/>
          <w:sz w:val="28"/>
          <w:szCs w:val="28"/>
        </w:rPr>
      </w:pPr>
      <w:r>
        <w:rPr>
          <w:b/>
          <w:noProof/>
          <w:sz w:val="28"/>
          <w:szCs w:val="28"/>
        </w:rPr>
        <w:drawing>
          <wp:inline distT="0" distB="0" distL="0" distR="0" wp14:anchorId="5F9CE22B" wp14:editId="209D6935">
            <wp:extent cx="1055048" cy="584261"/>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055048" cy="584261"/>
                    </a:xfrm>
                    <a:prstGeom prst="rect">
                      <a:avLst/>
                    </a:prstGeom>
                    <a:ln/>
                  </pic:spPr>
                </pic:pic>
              </a:graphicData>
            </a:graphic>
          </wp:inline>
        </w:drawing>
      </w:r>
    </w:p>
    <w:p w14:paraId="50EB3FCF" w14:textId="77777777" w:rsidR="00FD4047" w:rsidRDefault="00FD4047" w:rsidP="00FD4047">
      <w:pPr>
        <w:ind w:firstLine="720"/>
        <w:rPr>
          <w:b/>
          <w:sz w:val="28"/>
          <w:szCs w:val="28"/>
        </w:rPr>
      </w:pPr>
    </w:p>
    <w:p w14:paraId="6BFBBEBD" w14:textId="77777777" w:rsidR="00FD4047" w:rsidRDefault="00FD4047" w:rsidP="00FD4047">
      <w:pPr>
        <w:spacing w:line="360" w:lineRule="auto"/>
        <w:jc w:val="center"/>
        <w:rPr>
          <w:b/>
          <w:sz w:val="32"/>
          <w:szCs w:val="32"/>
        </w:rPr>
      </w:pPr>
    </w:p>
    <w:p w14:paraId="33D15C76" w14:textId="77777777" w:rsidR="00FD4047" w:rsidRDefault="00FD4047" w:rsidP="00FD4047">
      <w:pPr>
        <w:spacing w:line="360" w:lineRule="auto"/>
        <w:jc w:val="center"/>
        <w:rPr>
          <w:b/>
          <w:sz w:val="32"/>
          <w:szCs w:val="32"/>
        </w:rPr>
      </w:pPr>
      <w:r>
        <w:rPr>
          <w:b/>
          <w:sz w:val="32"/>
          <w:szCs w:val="32"/>
        </w:rPr>
        <w:t xml:space="preserve">BÀI TẬP LỚN MÔN </w:t>
      </w:r>
    </w:p>
    <w:p w14:paraId="01D4E1D4" w14:textId="77777777" w:rsidR="00FD4047" w:rsidRDefault="00FD4047" w:rsidP="00FD4047">
      <w:pPr>
        <w:spacing w:line="360" w:lineRule="auto"/>
        <w:jc w:val="center"/>
        <w:rPr>
          <w:b/>
          <w:sz w:val="32"/>
          <w:szCs w:val="32"/>
        </w:rPr>
      </w:pPr>
      <w:r w:rsidRPr="00FF3B1D">
        <w:rPr>
          <w:b/>
          <w:sz w:val="32"/>
          <w:szCs w:val="32"/>
        </w:rPr>
        <w:t>C</w:t>
      </w:r>
      <w:r>
        <w:rPr>
          <w:b/>
          <w:sz w:val="32"/>
          <w:szCs w:val="32"/>
        </w:rPr>
        <w:t>HUYÊN ĐỀ</w:t>
      </w:r>
      <w:r w:rsidRPr="00FF3B1D">
        <w:rPr>
          <w:b/>
          <w:sz w:val="32"/>
          <w:szCs w:val="32"/>
        </w:rPr>
        <w:t xml:space="preserve"> LẬP TRÌNH TRÊN THIẾT BỊ DI ĐỘNG</w:t>
      </w:r>
    </w:p>
    <w:p w14:paraId="5EE83604" w14:textId="77777777" w:rsidR="00FD4047" w:rsidRDefault="00FD4047" w:rsidP="00FD4047">
      <w:pPr>
        <w:spacing w:line="360" w:lineRule="auto"/>
        <w:ind w:firstLine="720"/>
        <w:jc w:val="center"/>
        <w:rPr>
          <w:b/>
          <w:sz w:val="32"/>
          <w:szCs w:val="32"/>
        </w:rPr>
      </w:pPr>
      <w:r>
        <w:rPr>
          <w:b/>
          <w:sz w:val="32"/>
          <w:szCs w:val="32"/>
        </w:rPr>
        <w:t xml:space="preserve"> </w:t>
      </w:r>
    </w:p>
    <w:p w14:paraId="0D6D138C" w14:textId="77777777" w:rsidR="00FD4047" w:rsidRDefault="00FD4047" w:rsidP="00FD4047">
      <w:pPr>
        <w:spacing w:line="360" w:lineRule="auto"/>
        <w:rPr>
          <w:b/>
        </w:rPr>
      </w:pPr>
    </w:p>
    <w:p w14:paraId="2C938F0B" w14:textId="77777777" w:rsidR="00FD4047" w:rsidRDefault="00FD4047" w:rsidP="00FD4047">
      <w:pPr>
        <w:spacing w:line="360" w:lineRule="auto"/>
        <w:jc w:val="center"/>
        <w:rPr>
          <w:b/>
          <w:sz w:val="48"/>
          <w:szCs w:val="48"/>
        </w:rPr>
      </w:pPr>
      <w:r>
        <w:rPr>
          <w:b/>
          <w:sz w:val="48"/>
          <w:szCs w:val="48"/>
        </w:rPr>
        <w:t>XÂY DỰNG ỨNG DỤNG DI ĐỘNG</w:t>
      </w:r>
    </w:p>
    <w:p w14:paraId="33E360C7" w14:textId="77777777" w:rsidR="00FD4047" w:rsidRDefault="00FD4047" w:rsidP="00FD4047">
      <w:pPr>
        <w:spacing w:line="360" w:lineRule="auto"/>
        <w:jc w:val="center"/>
        <w:rPr>
          <w:b/>
          <w:sz w:val="48"/>
          <w:szCs w:val="48"/>
        </w:rPr>
      </w:pPr>
      <w:r>
        <w:rPr>
          <w:b/>
          <w:sz w:val="48"/>
          <w:szCs w:val="48"/>
        </w:rPr>
        <w:t>ĐA NỀN TẢNG TRÊN PHONEGAP (CORDOVA)</w:t>
      </w:r>
    </w:p>
    <w:p w14:paraId="35048C95" w14:textId="77777777" w:rsidR="00FD4047" w:rsidRDefault="00FD4047" w:rsidP="00FD4047">
      <w:pPr>
        <w:spacing w:line="360" w:lineRule="auto"/>
        <w:jc w:val="center"/>
        <w:rPr>
          <w:b/>
          <w:sz w:val="48"/>
          <w:szCs w:val="48"/>
        </w:rPr>
      </w:pPr>
    </w:p>
    <w:p w14:paraId="0A920540" w14:textId="77777777" w:rsidR="00FD4047" w:rsidRDefault="00FD4047" w:rsidP="00FD4047">
      <w:pPr>
        <w:spacing w:line="360" w:lineRule="auto"/>
        <w:rPr>
          <w:i/>
          <w:sz w:val="28"/>
          <w:szCs w:val="28"/>
        </w:rPr>
      </w:pPr>
    </w:p>
    <w:p w14:paraId="1EE028EA" w14:textId="77777777" w:rsidR="00FD4047" w:rsidRDefault="00FD4047" w:rsidP="00FD4047">
      <w:pPr>
        <w:spacing w:line="360" w:lineRule="auto"/>
        <w:jc w:val="right"/>
        <w:rPr>
          <w:i/>
          <w:sz w:val="28"/>
          <w:szCs w:val="28"/>
        </w:rPr>
      </w:pPr>
    </w:p>
    <w:p w14:paraId="5CFC39EB" w14:textId="77777777" w:rsidR="00FD4047" w:rsidRDefault="00FD4047" w:rsidP="00C25880">
      <w:pPr>
        <w:spacing w:line="360" w:lineRule="auto"/>
        <w:rPr>
          <w:i/>
          <w:sz w:val="28"/>
          <w:szCs w:val="28"/>
        </w:rPr>
      </w:pPr>
    </w:p>
    <w:p w14:paraId="5346D87E" w14:textId="77777777" w:rsidR="00FD4047" w:rsidRDefault="00FD4047" w:rsidP="00FD4047">
      <w:pPr>
        <w:spacing w:line="360" w:lineRule="auto"/>
        <w:jc w:val="right"/>
        <w:rPr>
          <w:sz w:val="28"/>
          <w:szCs w:val="28"/>
        </w:rPr>
      </w:pPr>
      <w:r>
        <w:rPr>
          <w:i/>
          <w:sz w:val="28"/>
          <w:szCs w:val="28"/>
        </w:rPr>
        <w:t>Người hướng dẫn</w:t>
      </w:r>
      <w:r>
        <w:rPr>
          <w:sz w:val="28"/>
          <w:szCs w:val="28"/>
        </w:rPr>
        <w:t xml:space="preserve">: </w:t>
      </w:r>
      <w:r w:rsidRPr="00486B0F">
        <w:rPr>
          <w:b/>
          <w:sz w:val="28"/>
          <w:szCs w:val="28"/>
        </w:rPr>
        <w:t xml:space="preserve">ThS. </w:t>
      </w:r>
      <w:r>
        <w:rPr>
          <w:b/>
          <w:sz w:val="28"/>
          <w:szCs w:val="28"/>
        </w:rPr>
        <w:t>LÊ VĂN VANG</w:t>
      </w:r>
    </w:p>
    <w:p w14:paraId="5FEC37BB" w14:textId="77777777" w:rsidR="00FD4047" w:rsidRDefault="00FD4047" w:rsidP="00FD4047">
      <w:pPr>
        <w:spacing w:line="360" w:lineRule="auto"/>
        <w:jc w:val="right"/>
        <w:rPr>
          <w:b/>
          <w:sz w:val="28"/>
          <w:szCs w:val="28"/>
        </w:rPr>
      </w:pPr>
      <w:r>
        <w:rPr>
          <w:i/>
          <w:sz w:val="28"/>
          <w:szCs w:val="28"/>
        </w:rPr>
        <w:t>Người thực hiện</w:t>
      </w:r>
      <w:r>
        <w:rPr>
          <w:sz w:val="28"/>
          <w:szCs w:val="28"/>
        </w:rPr>
        <w:t>:</w:t>
      </w:r>
      <w:r>
        <w:rPr>
          <w:b/>
          <w:sz w:val="28"/>
          <w:szCs w:val="28"/>
        </w:rPr>
        <w:t xml:space="preserve">   LÊ PHẠM DUY THÔNG - 51403386</w:t>
      </w:r>
    </w:p>
    <w:p w14:paraId="0422F899" w14:textId="2397FE96" w:rsidR="00FD4047" w:rsidRDefault="00FD4047" w:rsidP="00FD4047">
      <w:pPr>
        <w:spacing w:line="360" w:lineRule="auto"/>
        <w:jc w:val="right"/>
        <w:rPr>
          <w:b/>
          <w:sz w:val="28"/>
          <w:szCs w:val="28"/>
        </w:rPr>
      </w:pPr>
      <w:r>
        <w:rPr>
          <w:b/>
          <w:sz w:val="28"/>
          <w:szCs w:val="28"/>
        </w:rPr>
        <w:t xml:space="preserve">NGUYỄN CHÍ THÀNH – </w:t>
      </w:r>
      <w:r w:rsidR="009921A3" w:rsidRPr="009921A3">
        <w:rPr>
          <w:b/>
          <w:sz w:val="28"/>
          <w:szCs w:val="28"/>
        </w:rPr>
        <w:t>51403329</w:t>
      </w:r>
    </w:p>
    <w:p w14:paraId="4CA7BC21" w14:textId="77777777" w:rsidR="00FD4047" w:rsidRDefault="00FD4047" w:rsidP="00FD4047">
      <w:pPr>
        <w:spacing w:line="360" w:lineRule="auto"/>
        <w:jc w:val="right"/>
        <w:rPr>
          <w:b/>
          <w:sz w:val="28"/>
          <w:szCs w:val="28"/>
        </w:rPr>
      </w:pPr>
    </w:p>
    <w:p w14:paraId="59E920D1" w14:textId="77777777" w:rsidR="00FD4047" w:rsidRDefault="00FD4047" w:rsidP="00FD4047">
      <w:pPr>
        <w:jc w:val="center"/>
        <w:rPr>
          <w:b/>
          <w:sz w:val="28"/>
          <w:szCs w:val="28"/>
        </w:rPr>
      </w:pPr>
      <w:r>
        <w:rPr>
          <w:b/>
          <w:sz w:val="28"/>
          <w:szCs w:val="28"/>
        </w:rPr>
        <w:t>THÀNH PHỐ HỒ CHÍ MINH, NĂM 2018</w:t>
      </w:r>
    </w:p>
    <w:p w14:paraId="4E605B0C" w14:textId="135C2F81" w:rsidR="00C4776E" w:rsidRPr="00C4776E" w:rsidRDefault="00BB2B2A" w:rsidP="00E872B4">
      <w:pPr>
        <w:pStyle w:val="Heading1"/>
        <w:numPr>
          <w:ilvl w:val="0"/>
          <w:numId w:val="0"/>
        </w:numPr>
        <w:rPr>
          <w:lang w:val="vi-VN"/>
        </w:rPr>
      </w:pPr>
      <w:r w:rsidRPr="00DB7595">
        <w:rPr>
          <w:lang w:val="vi-VN"/>
        </w:rPr>
        <w:lastRenderedPageBreak/>
        <w:t>LỜI CẢM ƠN</w:t>
      </w:r>
      <w:bookmarkEnd w:id="1"/>
      <w:bookmarkEnd w:id="2"/>
      <w:bookmarkEnd w:id="3"/>
    </w:p>
    <w:p w14:paraId="1A8A249E" w14:textId="4A1844BA" w:rsidR="00BB2B2A" w:rsidRPr="007A1EAC" w:rsidRDefault="00E872B4" w:rsidP="007A1EAC">
      <w:pPr>
        <w:pStyle w:val="Nidungvnbn"/>
      </w:pPr>
      <w:r w:rsidRPr="007A1EAC">
        <w:t xml:space="preserve">Nhóm chúng em xin cám ơn </w:t>
      </w:r>
      <w:r w:rsidR="00DA270F">
        <w:t>thầy</w:t>
      </w:r>
      <w:r w:rsidRPr="007A1EAC">
        <w:t xml:space="preserve"> </w:t>
      </w:r>
      <w:r w:rsidR="00247C7C">
        <w:t>Lê Văn Vang</w:t>
      </w:r>
      <w:r w:rsidRPr="007A1EAC">
        <w:t xml:space="preserve"> đã hướng dẫn</w:t>
      </w:r>
      <w:r w:rsidR="00FA5D81" w:rsidRPr="007A1EAC">
        <w:t xml:space="preserve"> </w:t>
      </w:r>
      <w:r w:rsidRPr="007A1EAC">
        <w:t xml:space="preserve">cho chúng em </w:t>
      </w:r>
      <w:r w:rsidR="009C2EDC">
        <w:t xml:space="preserve">trong các buổi học </w:t>
      </w:r>
      <w:r w:rsidRPr="007A1EAC">
        <w:t xml:space="preserve">để chúng em có cách làm tốt nhất và hoàn thành bài </w:t>
      </w:r>
      <w:r w:rsidR="00650C41">
        <w:t>tập lớn</w:t>
      </w:r>
      <w:r w:rsidRPr="007A1EAC">
        <w:t xml:space="preserve"> này.</w:t>
      </w:r>
      <w:r w:rsidR="00BB2B2A" w:rsidRPr="007A1EAC">
        <w:br w:type="page"/>
      </w:r>
    </w:p>
    <w:p w14:paraId="40AB7E8A"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E22565E"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6580CA5"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AE9EE23" w14:textId="20743A2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w:t>
      </w:r>
      <w:r w:rsidR="00B118C8" w:rsidRPr="00B118C8">
        <w:rPr>
          <w:sz w:val="26"/>
          <w:szCs w:val="26"/>
          <w:lang w:val="vi-VN"/>
        </w:rPr>
        <w:t xml:space="preserve"> chúng tôi</w:t>
      </w:r>
      <w:r w:rsidRPr="00DB7595">
        <w:rPr>
          <w:sz w:val="26"/>
          <w:szCs w:val="26"/>
          <w:lang w:val="vi-VN"/>
        </w:rPr>
        <w:t xml:space="preserve"> và được sự hướng dẫn của </w:t>
      </w:r>
      <w:r w:rsidR="00BB2B2A" w:rsidRPr="00DB7595">
        <w:rPr>
          <w:sz w:val="26"/>
          <w:szCs w:val="26"/>
          <w:lang w:val="vi-VN"/>
        </w:rPr>
        <w:t>T</w:t>
      </w:r>
      <w:r w:rsidR="00372522">
        <w:rPr>
          <w:sz w:val="26"/>
          <w:szCs w:val="26"/>
        </w:rPr>
        <w:t>h</w:t>
      </w:r>
      <w:r w:rsidR="00BB2B2A" w:rsidRPr="00DB7595">
        <w:rPr>
          <w:sz w:val="26"/>
          <w:szCs w:val="26"/>
          <w:lang w:val="vi-VN"/>
        </w:rPr>
        <w:t xml:space="preserve">S </w:t>
      </w:r>
      <w:r w:rsidR="00372522">
        <w:rPr>
          <w:sz w:val="26"/>
          <w:szCs w:val="26"/>
        </w:rPr>
        <w:t>Lê Văn Vang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B61602C"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1B35F4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095C460D" w14:textId="2C9425E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BF562F">
        <w:rPr>
          <w:i/>
          <w:sz w:val="26"/>
          <w:szCs w:val="26"/>
        </w:rPr>
        <w:t>22</w:t>
      </w:r>
      <w:r w:rsidRPr="00DB7595">
        <w:rPr>
          <w:i/>
          <w:sz w:val="26"/>
          <w:szCs w:val="26"/>
          <w:lang w:val="vi-VN"/>
        </w:rPr>
        <w:t xml:space="preserve"> tháng </w:t>
      </w:r>
      <w:r w:rsidR="00BF562F">
        <w:rPr>
          <w:i/>
          <w:sz w:val="26"/>
          <w:szCs w:val="26"/>
        </w:rPr>
        <w:t>4</w:t>
      </w:r>
      <w:r w:rsidRPr="00DB7595">
        <w:rPr>
          <w:i/>
          <w:sz w:val="26"/>
          <w:szCs w:val="26"/>
          <w:lang w:val="vi-VN"/>
        </w:rPr>
        <w:t xml:space="preserve"> năm </w:t>
      </w:r>
      <w:r w:rsidR="00963F67">
        <w:rPr>
          <w:i/>
          <w:sz w:val="26"/>
          <w:szCs w:val="26"/>
        </w:rPr>
        <w:t>201</w:t>
      </w:r>
      <w:r w:rsidR="001F1FCE">
        <w:rPr>
          <w:i/>
          <w:sz w:val="26"/>
          <w:szCs w:val="26"/>
        </w:rPr>
        <w:t>8</w:t>
      </w:r>
      <w:r w:rsidRPr="00DB7595">
        <w:rPr>
          <w:i/>
          <w:sz w:val="26"/>
          <w:szCs w:val="26"/>
          <w:lang w:val="vi-VN"/>
        </w:rPr>
        <w:t xml:space="preserve">     </w:t>
      </w:r>
    </w:p>
    <w:p w14:paraId="33F80703"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B2A432A" w14:textId="0E75E2A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6501E8F5" w14:textId="77777777" w:rsidR="00377544" w:rsidRDefault="00BB2B2A" w:rsidP="00377544">
      <w:pPr>
        <w:tabs>
          <w:tab w:val="center" w:pos="6379"/>
        </w:tabs>
        <w:spacing w:after="200" w:line="276" w:lineRule="auto"/>
        <w:rPr>
          <w:i/>
          <w:sz w:val="26"/>
          <w:szCs w:val="26"/>
        </w:rPr>
      </w:pPr>
      <w:r w:rsidRPr="00DB7595">
        <w:rPr>
          <w:i/>
          <w:sz w:val="26"/>
          <w:szCs w:val="26"/>
          <w:lang w:val="vi-VN"/>
        </w:rPr>
        <w:tab/>
      </w:r>
      <w:r w:rsidR="00377544">
        <w:rPr>
          <w:i/>
          <w:sz w:val="26"/>
          <w:szCs w:val="26"/>
        </w:rPr>
        <w:t>Lê Phạm Duy Thông</w:t>
      </w:r>
    </w:p>
    <w:p w14:paraId="4DDCE20F" w14:textId="5286D86B" w:rsidR="00377544" w:rsidRDefault="00377544" w:rsidP="000505C1">
      <w:pPr>
        <w:tabs>
          <w:tab w:val="center" w:pos="6379"/>
        </w:tabs>
        <w:spacing w:after="200" w:line="276" w:lineRule="auto"/>
        <w:rPr>
          <w:i/>
          <w:sz w:val="26"/>
          <w:szCs w:val="26"/>
        </w:rPr>
      </w:pPr>
      <w:r>
        <w:rPr>
          <w:i/>
          <w:sz w:val="26"/>
          <w:szCs w:val="26"/>
        </w:rPr>
        <w:tab/>
      </w:r>
      <w:r w:rsidR="000505C1">
        <w:rPr>
          <w:i/>
          <w:sz w:val="26"/>
          <w:szCs w:val="26"/>
        </w:rPr>
        <w:t>Nguyễn Bảo Lân</w:t>
      </w:r>
    </w:p>
    <w:p w14:paraId="6443D448" w14:textId="13CAC55B" w:rsidR="00BB2B2A" w:rsidRPr="00DB7595" w:rsidRDefault="00BB2B2A" w:rsidP="00377544">
      <w:pPr>
        <w:tabs>
          <w:tab w:val="center" w:pos="6379"/>
        </w:tabs>
        <w:spacing w:after="200" w:line="276" w:lineRule="auto"/>
        <w:rPr>
          <w:i/>
          <w:sz w:val="26"/>
          <w:szCs w:val="26"/>
          <w:lang w:val="vi-VN"/>
        </w:rPr>
      </w:pPr>
      <w:r w:rsidRPr="00DB7595">
        <w:rPr>
          <w:i/>
          <w:sz w:val="26"/>
          <w:szCs w:val="26"/>
          <w:lang w:val="vi-VN"/>
        </w:rPr>
        <w:br w:type="page"/>
      </w:r>
    </w:p>
    <w:p w14:paraId="1933BD47" w14:textId="712D16AA" w:rsidR="00B118C8" w:rsidRPr="00B118C8" w:rsidRDefault="00B118C8" w:rsidP="002D796D">
      <w:pPr>
        <w:pStyle w:val="Chng"/>
        <w:jc w:val="center"/>
        <w:rPr>
          <w:lang w:val="vi-VN"/>
        </w:rPr>
      </w:pPr>
      <w:bookmarkStart w:id="4" w:name="_Toc499158043"/>
      <w:r w:rsidRPr="00B118C8">
        <w:rPr>
          <w:lang w:val="vi-VN"/>
        </w:rPr>
        <w:lastRenderedPageBreak/>
        <w:t>PHẦN XÁC NHẬN VÀ ĐÁNH GIÁ CỦA GIẢNG VIÊN</w:t>
      </w:r>
      <w:bookmarkEnd w:id="4"/>
    </w:p>
    <w:p w14:paraId="70F10E94" w14:textId="77777777" w:rsidR="00B118C8" w:rsidRPr="002D796D" w:rsidRDefault="00B118C8" w:rsidP="002D796D">
      <w:pPr>
        <w:pStyle w:val="Nidungvnbn"/>
        <w:rPr>
          <w:b/>
          <w:lang w:val="vi-VN"/>
        </w:rPr>
      </w:pPr>
      <w:r w:rsidRPr="002D796D">
        <w:rPr>
          <w:b/>
          <w:lang w:val="vi-VN"/>
        </w:rPr>
        <w:t>Phần xác nhận của GV hướng dẫn</w:t>
      </w:r>
    </w:p>
    <w:p w14:paraId="6AC9300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44B53E" w14:textId="31898DA4" w:rsidR="00B118C8" w:rsidRPr="00DC2276" w:rsidRDefault="00B118C8" w:rsidP="00B118C8">
      <w:pPr>
        <w:tabs>
          <w:tab w:val="center" w:pos="6237"/>
        </w:tabs>
        <w:spacing w:line="276" w:lineRule="auto"/>
        <w:rPr>
          <w:lang w:val="vi-VN"/>
        </w:rPr>
      </w:pPr>
      <w:r w:rsidRPr="00DC2276">
        <w:rPr>
          <w:lang w:val="vi-VN"/>
        </w:rPr>
        <w:tab/>
        <w:t xml:space="preserve">Tp. Hồ Chí Minh, ngày </w:t>
      </w:r>
      <w:r w:rsidR="0074373A">
        <w:t xml:space="preserve"> </w:t>
      </w:r>
      <w:r w:rsidRPr="00DC2276">
        <w:rPr>
          <w:lang w:val="vi-VN"/>
        </w:rPr>
        <w:t xml:space="preserve">  tháng </w:t>
      </w:r>
      <w:r w:rsidR="0074373A">
        <w:t xml:space="preserve"> </w:t>
      </w:r>
      <w:r w:rsidRPr="00DC2276">
        <w:rPr>
          <w:lang w:val="vi-VN"/>
        </w:rPr>
        <w:t xml:space="preserve">  năm   </w:t>
      </w:r>
    </w:p>
    <w:p w14:paraId="3DE9DB9F"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F9B4345" w14:textId="77777777" w:rsidR="00B118C8" w:rsidRPr="00DC2276" w:rsidRDefault="00B118C8">
      <w:pPr>
        <w:spacing w:after="200" w:line="276" w:lineRule="auto"/>
        <w:rPr>
          <w:lang w:val="vi-VN"/>
        </w:rPr>
      </w:pPr>
    </w:p>
    <w:p w14:paraId="1270861C" w14:textId="77777777" w:rsidR="00B118C8" w:rsidRPr="00DC2276" w:rsidRDefault="00B118C8">
      <w:pPr>
        <w:spacing w:after="200" w:line="276" w:lineRule="auto"/>
        <w:rPr>
          <w:lang w:val="vi-VN"/>
        </w:rPr>
      </w:pPr>
    </w:p>
    <w:p w14:paraId="01D5A410" w14:textId="77777777" w:rsidR="00B118C8" w:rsidRPr="00DC2276" w:rsidRDefault="00B118C8">
      <w:pPr>
        <w:spacing w:after="200" w:line="276" w:lineRule="auto"/>
        <w:rPr>
          <w:lang w:val="vi-VN"/>
        </w:rPr>
      </w:pPr>
    </w:p>
    <w:p w14:paraId="7C039CA7" w14:textId="77777777" w:rsidR="00B118C8" w:rsidRPr="00DC2276" w:rsidRDefault="00B118C8" w:rsidP="002D796D">
      <w:pPr>
        <w:pStyle w:val="Nidungvnbn"/>
        <w:rPr>
          <w:b/>
          <w:lang w:val="vi-VN"/>
        </w:rPr>
      </w:pPr>
      <w:r w:rsidRPr="00DC2276">
        <w:rPr>
          <w:b/>
          <w:lang w:val="vi-VN"/>
        </w:rPr>
        <w:t>Phần đánh giá của GV chấm bài</w:t>
      </w:r>
    </w:p>
    <w:p w14:paraId="319D9E45"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CD815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4E73934"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58A3086" w14:textId="77777777" w:rsidR="00B118C8" w:rsidRPr="00DC2276" w:rsidRDefault="00B118C8" w:rsidP="00B118C8">
      <w:pPr>
        <w:spacing w:after="200" w:line="276" w:lineRule="auto"/>
        <w:rPr>
          <w:lang w:val="vi-VN"/>
        </w:rPr>
      </w:pPr>
    </w:p>
    <w:p w14:paraId="217433BD" w14:textId="77777777" w:rsidR="00B118C8" w:rsidRPr="00DC2276" w:rsidRDefault="00B118C8" w:rsidP="00B118C8">
      <w:pPr>
        <w:pStyle w:val="Tiumccp1"/>
        <w:rPr>
          <w:sz w:val="32"/>
          <w:szCs w:val="32"/>
          <w:lang w:val="vi-VN"/>
        </w:rPr>
      </w:pPr>
      <w:r w:rsidRPr="00B118C8">
        <w:rPr>
          <w:lang w:val="vi-VN"/>
        </w:rPr>
        <w:br w:type="page"/>
      </w:r>
    </w:p>
    <w:p w14:paraId="2B27C4BC" w14:textId="023D058D" w:rsidR="00291721" w:rsidRPr="00DB7595" w:rsidRDefault="00BB2B2A" w:rsidP="00371780">
      <w:pPr>
        <w:pStyle w:val="Heading1"/>
        <w:numPr>
          <w:ilvl w:val="0"/>
          <w:numId w:val="0"/>
        </w:numPr>
        <w:rPr>
          <w:lang w:val="vi-VN"/>
        </w:rPr>
      </w:pPr>
      <w:bookmarkStart w:id="5" w:name="_Toc499158044"/>
      <w:bookmarkStart w:id="6" w:name="_Toc499158188"/>
      <w:bookmarkStart w:id="7" w:name="_Toc510577520"/>
      <w:r w:rsidRPr="00DB7595">
        <w:rPr>
          <w:lang w:val="vi-VN"/>
        </w:rPr>
        <w:lastRenderedPageBreak/>
        <w:t>TÓM TẮT</w:t>
      </w:r>
      <w:bookmarkEnd w:id="5"/>
      <w:bookmarkEnd w:id="6"/>
      <w:bookmarkEnd w:id="7"/>
    </w:p>
    <w:p w14:paraId="04BCB397" w14:textId="77777777" w:rsidR="00DB7595" w:rsidRDefault="007E6AB9">
      <w:pPr>
        <w:spacing w:after="200" w:line="276" w:lineRule="auto"/>
        <w:rPr>
          <w:sz w:val="26"/>
          <w:szCs w:val="26"/>
          <w:lang w:val="vi-VN"/>
        </w:rPr>
        <w:sectPr w:rsidR="00DB7595" w:rsidSect="00B0147B">
          <w:headerReference w:type="default" r:id="rId10"/>
          <w:type w:val="continuous"/>
          <w:pgSz w:w="11906" w:h="16838" w:code="9"/>
          <w:pgMar w:top="1985" w:right="1134" w:bottom="1701" w:left="1985" w:header="720" w:footer="720" w:gutter="0"/>
          <w:pgNumType w:fmt="lowerRoman" w:start="1"/>
          <w:cols w:space="720"/>
          <w:docGrid w:linePitch="360"/>
        </w:sectPr>
      </w:pPr>
      <w:r w:rsidRPr="00DB7595">
        <w:rPr>
          <w:sz w:val="26"/>
          <w:szCs w:val="26"/>
          <w:lang w:val="vi-VN"/>
        </w:rPr>
        <w:br w:type="page"/>
      </w:r>
    </w:p>
    <w:p w14:paraId="07A777E5" w14:textId="3A56A77B" w:rsidR="00731957" w:rsidRDefault="007E6AB9" w:rsidP="00E615E7">
      <w:pPr>
        <w:pStyle w:val="Heading1"/>
        <w:numPr>
          <w:ilvl w:val="0"/>
          <w:numId w:val="0"/>
        </w:numPr>
        <w:rPr>
          <w:sz w:val="26"/>
          <w:szCs w:val="26"/>
        </w:rPr>
      </w:pPr>
      <w:bookmarkStart w:id="8" w:name="_Toc499158045"/>
      <w:bookmarkStart w:id="9" w:name="_Toc499158189"/>
      <w:bookmarkStart w:id="10" w:name="_Toc510577521"/>
      <w:r>
        <w:lastRenderedPageBreak/>
        <w:t>MỤC LỤC</w:t>
      </w:r>
      <w:bookmarkEnd w:id="8"/>
      <w:bookmarkEnd w:id="9"/>
      <w:bookmarkEnd w:id="10"/>
    </w:p>
    <w:sdt>
      <w:sdtPr>
        <w:rPr>
          <w:sz w:val="24"/>
        </w:rPr>
        <w:id w:val="-2056382648"/>
        <w:docPartObj>
          <w:docPartGallery w:val="Table of Contents"/>
          <w:docPartUnique/>
        </w:docPartObj>
      </w:sdtPr>
      <w:sdtEndPr>
        <w:rPr>
          <w:b/>
          <w:bCs/>
          <w:noProof/>
        </w:rPr>
      </w:sdtEndPr>
      <w:sdtContent>
        <w:p w14:paraId="2BCCB9DB" w14:textId="2BBA4772" w:rsidR="00582E7E" w:rsidRDefault="00731957">
          <w:pPr>
            <w:pStyle w:val="TOC1"/>
            <w:tabs>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0577519" w:history="1">
            <w:r w:rsidR="00582E7E" w:rsidRPr="00B263E8">
              <w:rPr>
                <w:rStyle w:val="Hyperlink"/>
                <w:noProof/>
                <w:lang w:val="vi-VN"/>
              </w:rPr>
              <w:t>LỜI CẢM ƠN</w:t>
            </w:r>
            <w:r w:rsidR="00582E7E">
              <w:rPr>
                <w:noProof/>
                <w:webHidden/>
              </w:rPr>
              <w:tab/>
            </w:r>
            <w:r w:rsidR="00582E7E">
              <w:rPr>
                <w:noProof/>
                <w:webHidden/>
              </w:rPr>
              <w:fldChar w:fldCharType="begin"/>
            </w:r>
            <w:r w:rsidR="00582E7E">
              <w:rPr>
                <w:noProof/>
                <w:webHidden/>
              </w:rPr>
              <w:instrText xml:space="preserve"> PAGEREF _Toc510577519 \h </w:instrText>
            </w:r>
            <w:r w:rsidR="00582E7E">
              <w:rPr>
                <w:noProof/>
                <w:webHidden/>
              </w:rPr>
            </w:r>
            <w:r w:rsidR="00582E7E">
              <w:rPr>
                <w:noProof/>
                <w:webHidden/>
              </w:rPr>
              <w:fldChar w:fldCharType="separate"/>
            </w:r>
            <w:r w:rsidR="00582E7E">
              <w:rPr>
                <w:noProof/>
                <w:webHidden/>
              </w:rPr>
              <w:t>i</w:t>
            </w:r>
            <w:r w:rsidR="00582E7E">
              <w:rPr>
                <w:noProof/>
                <w:webHidden/>
              </w:rPr>
              <w:fldChar w:fldCharType="end"/>
            </w:r>
          </w:hyperlink>
        </w:p>
        <w:p w14:paraId="6802C4F9" w14:textId="3B87EE74" w:rsidR="00582E7E" w:rsidRDefault="009E6316">
          <w:pPr>
            <w:pStyle w:val="TOC1"/>
            <w:tabs>
              <w:tab w:val="right" w:leader="dot" w:pos="8777"/>
            </w:tabs>
            <w:rPr>
              <w:rFonts w:asciiTheme="minorHAnsi" w:eastAsiaTheme="minorEastAsia" w:hAnsiTheme="minorHAnsi" w:cstheme="minorBidi"/>
              <w:noProof/>
              <w:sz w:val="22"/>
              <w:szCs w:val="22"/>
            </w:rPr>
          </w:pPr>
          <w:hyperlink w:anchor="_Toc510577520" w:history="1">
            <w:r w:rsidR="00582E7E" w:rsidRPr="00B263E8">
              <w:rPr>
                <w:rStyle w:val="Hyperlink"/>
                <w:noProof/>
                <w:lang w:val="vi-VN"/>
              </w:rPr>
              <w:t>TÓM TẮT</w:t>
            </w:r>
            <w:r w:rsidR="00582E7E">
              <w:rPr>
                <w:noProof/>
                <w:webHidden/>
              </w:rPr>
              <w:tab/>
            </w:r>
            <w:r w:rsidR="00582E7E">
              <w:rPr>
                <w:noProof/>
                <w:webHidden/>
              </w:rPr>
              <w:fldChar w:fldCharType="begin"/>
            </w:r>
            <w:r w:rsidR="00582E7E">
              <w:rPr>
                <w:noProof/>
                <w:webHidden/>
              </w:rPr>
              <w:instrText xml:space="preserve"> PAGEREF _Toc510577520 \h </w:instrText>
            </w:r>
            <w:r w:rsidR="00582E7E">
              <w:rPr>
                <w:noProof/>
                <w:webHidden/>
              </w:rPr>
            </w:r>
            <w:r w:rsidR="00582E7E">
              <w:rPr>
                <w:noProof/>
                <w:webHidden/>
              </w:rPr>
              <w:fldChar w:fldCharType="separate"/>
            </w:r>
            <w:r w:rsidR="00582E7E">
              <w:rPr>
                <w:noProof/>
                <w:webHidden/>
              </w:rPr>
              <w:t>iv</w:t>
            </w:r>
            <w:r w:rsidR="00582E7E">
              <w:rPr>
                <w:noProof/>
                <w:webHidden/>
              </w:rPr>
              <w:fldChar w:fldCharType="end"/>
            </w:r>
          </w:hyperlink>
        </w:p>
        <w:p w14:paraId="4D4B6A0F" w14:textId="32B7DB2B" w:rsidR="00582E7E" w:rsidRDefault="009E6316">
          <w:pPr>
            <w:pStyle w:val="TOC1"/>
            <w:tabs>
              <w:tab w:val="right" w:leader="dot" w:pos="8777"/>
            </w:tabs>
            <w:rPr>
              <w:rFonts w:asciiTheme="minorHAnsi" w:eastAsiaTheme="minorEastAsia" w:hAnsiTheme="minorHAnsi" w:cstheme="minorBidi"/>
              <w:noProof/>
              <w:sz w:val="22"/>
              <w:szCs w:val="22"/>
            </w:rPr>
          </w:pPr>
          <w:hyperlink w:anchor="_Toc510577521" w:history="1">
            <w:r w:rsidR="00582E7E" w:rsidRPr="00B263E8">
              <w:rPr>
                <w:rStyle w:val="Hyperlink"/>
                <w:noProof/>
              </w:rPr>
              <w:t>MỤC LỤC</w:t>
            </w:r>
            <w:r w:rsidR="00582E7E">
              <w:rPr>
                <w:noProof/>
                <w:webHidden/>
              </w:rPr>
              <w:tab/>
            </w:r>
            <w:r w:rsidR="00582E7E">
              <w:rPr>
                <w:noProof/>
                <w:webHidden/>
              </w:rPr>
              <w:fldChar w:fldCharType="begin"/>
            </w:r>
            <w:r w:rsidR="00582E7E">
              <w:rPr>
                <w:noProof/>
                <w:webHidden/>
              </w:rPr>
              <w:instrText xml:space="preserve"> PAGEREF _Toc510577521 \h </w:instrText>
            </w:r>
            <w:r w:rsidR="00582E7E">
              <w:rPr>
                <w:noProof/>
                <w:webHidden/>
              </w:rPr>
            </w:r>
            <w:r w:rsidR="00582E7E">
              <w:rPr>
                <w:noProof/>
                <w:webHidden/>
              </w:rPr>
              <w:fldChar w:fldCharType="separate"/>
            </w:r>
            <w:r w:rsidR="00582E7E">
              <w:rPr>
                <w:noProof/>
                <w:webHidden/>
              </w:rPr>
              <w:t>1</w:t>
            </w:r>
            <w:r w:rsidR="00582E7E">
              <w:rPr>
                <w:noProof/>
                <w:webHidden/>
              </w:rPr>
              <w:fldChar w:fldCharType="end"/>
            </w:r>
          </w:hyperlink>
        </w:p>
        <w:p w14:paraId="6130A6FA" w14:textId="44D2B15E" w:rsidR="00582E7E" w:rsidRDefault="009E6316">
          <w:pPr>
            <w:pStyle w:val="TOC1"/>
            <w:tabs>
              <w:tab w:val="right" w:leader="dot" w:pos="8777"/>
            </w:tabs>
            <w:rPr>
              <w:rFonts w:asciiTheme="minorHAnsi" w:eastAsiaTheme="minorEastAsia" w:hAnsiTheme="minorHAnsi" w:cstheme="minorBidi"/>
              <w:noProof/>
              <w:sz w:val="22"/>
              <w:szCs w:val="22"/>
            </w:rPr>
          </w:pPr>
          <w:hyperlink w:anchor="_Toc510577522" w:history="1">
            <w:r w:rsidR="00582E7E" w:rsidRPr="00B263E8">
              <w:rPr>
                <w:rStyle w:val="Hyperlink"/>
                <w:noProof/>
              </w:rPr>
              <w:t>DANH MỤC CÁC BẢNG BIỂU, HÌNH VẼ, ĐỒ THỊ</w:t>
            </w:r>
            <w:r w:rsidR="00582E7E">
              <w:rPr>
                <w:noProof/>
                <w:webHidden/>
              </w:rPr>
              <w:tab/>
            </w:r>
            <w:r w:rsidR="00582E7E">
              <w:rPr>
                <w:noProof/>
                <w:webHidden/>
              </w:rPr>
              <w:fldChar w:fldCharType="begin"/>
            </w:r>
            <w:r w:rsidR="00582E7E">
              <w:rPr>
                <w:noProof/>
                <w:webHidden/>
              </w:rPr>
              <w:instrText xml:space="preserve"> PAGEREF _Toc510577522 \h </w:instrText>
            </w:r>
            <w:r w:rsidR="00582E7E">
              <w:rPr>
                <w:noProof/>
                <w:webHidden/>
              </w:rPr>
            </w:r>
            <w:r w:rsidR="00582E7E">
              <w:rPr>
                <w:noProof/>
                <w:webHidden/>
              </w:rPr>
              <w:fldChar w:fldCharType="separate"/>
            </w:r>
            <w:r w:rsidR="00582E7E">
              <w:rPr>
                <w:noProof/>
                <w:webHidden/>
              </w:rPr>
              <w:t>3</w:t>
            </w:r>
            <w:r w:rsidR="00582E7E">
              <w:rPr>
                <w:noProof/>
                <w:webHidden/>
              </w:rPr>
              <w:fldChar w:fldCharType="end"/>
            </w:r>
          </w:hyperlink>
        </w:p>
        <w:p w14:paraId="2282A362" w14:textId="3E3E6D9B" w:rsidR="00582E7E" w:rsidRDefault="009E6316">
          <w:pPr>
            <w:pStyle w:val="TOC1"/>
            <w:tabs>
              <w:tab w:val="right" w:leader="dot" w:pos="8777"/>
            </w:tabs>
            <w:rPr>
              <w:rFonts w:asciiTheme="minorHAnsi" w:eastAsiaTheme="minorEastAsia" w:hAnsiTheme="minorHAnsi" w:cstheme="minorBidi"/>
              <w:noProof/>
              <w:sz w:val="22"/>
              <w:szCs w:val="22"/>
            </w:rPr>
          </w:pPr>
          <w:hyperlink w:anchor="_Toc510577523" w:history="1">
            <w:r w:rsidR="00582E7E" w:rsidRPr="00B263E8">
              <w:rPr>
                <w:rStyle w:val="Hyperlink"/>
                <w:noProof/>
              </w:rPr>
              <w:t>CHƯƠNG 1: KHẢO SÁT VÀ MÔ TẢ YÊU CẦU BÀI TOÁN</w:t>
            </w:r>
            <w:r w:rsidR="00582E7E">
              <w:rPr>
                <w:noProof/>
                <w:webHidden/>
              </w:rPr>
              <w:tab/>
            </w:r>
            <w:r w:rsidR="00582E7E">
              <w:rPr>
                <w:noProof/>
                <w:webHidden/>
              </w:rPr>
              <w:fldChar w:fldCharType="begin"/>
            </w:r>
            <w:r w:rsidR="00582E7E">
              <w:rPr>
                <w:noProof/>
                <w:webHidden/>
              </w:rPr>
              <w:instrText xml:space="preserve"> PAGEREF _Toc510577523 \h </w:instrText>
            </w:r>
            <w:r w:rsidR="00582E7E">
              <w:rPr>
                <w:noProof/>
                <w:webHidden/>
              </w:rPr>
            </w:r>
            <w:r w:rsidR="00582E7E">
              <w:rPr>
                <w:noProof/>
                <w:webHidden/>
              </w:rPr>
              <w:fldChar w:fldCharType="separate"/>
            </w:r>
            <w:r w:rsidR="00582E7E">
              <w:rPr>
                <w:noProof/>
                <w:webHidden/>
              </w:rPr>
              <w:t>4</w:t>
            </w:r>
            <w:r w:rsidR="00582E7E">
              <w:rPr>
                <w:noProof/>
                <w:webHidden/>
              </w:rPr>
              <w:fldChar w:fldCharType="end"/>
            </w:r>
          </w:hyperlink>
        </w:p>
        <w:p w14:paraId="08C2A2EC" w14:textId="24CD96C1" w:rsidR="00582E7E" w:rsidRDefault="009E6316">
          <w:pPr>
            <w:pStyle w:val="TOC2"/>
            <w:tabs>
              <w:tab w:val="right" w:leader="dot" w:pos="8777"/>
            </w:tabs>
            <w:rPr>
              <w:rFonts w:asciiTheme="minorHAnsi" w:eastAsiaTheme="minorEastAsia" w:hAnsiTheme="minorHAnsi" w:cstheme="minorBidi"/>
              <w:noProof/>
              <w:sz w:val="22"/>
              <w:szCs w:val="22"/>
            </w:rPr>
          </w:pPr>
          <w:hyperlink w:anchor="_Toc510577524" w:history="1">
            <w:r w:rsidR="00582E7E" w:rsidRPr="00B263E8">
              <w:rPr>
                <w:rStyle w:val="Hyperlink"/>
                <w:noProof/>
              </w:rPr>
              <w:t>1.1 Khảo sát</w:t>
            </w:r>
            <w:r w:rsidR="00582E7E">
              <w:rPr>
                <w:noProof/>
                <w:webHidden/>
              </w:rPr>
              <w:tab/>
            </w:r>
            <w:r w:rsidR="00582E7E">
              <w:rPr>
                <w:noProof/>
                <w:webHidden/>
              </w:rPr>
              <w:fldChar w:fldCharType="begin"/>
            </w:r>
            <w:r w:rsidR="00582E7E">
              <w:rPr>
                <w:noProof/>
                <w:webHidden/>
              </w:rPr>
              <w:instrText xml:space="preserve"> PAGEREF _Toc510577524 \h </w:instrText>
            </w:r>
            <w:r w:rsidR="00582E7E">
              <w:rPr>
                <w:noProof/>
                <w:webHidden/>
              </w:rPr>
            </w:r>
            <w:r w:rsidR="00582E7E">
              <w:rPr>
                <w:noProof/>
                <w:webHidden/>
              </w:rPr>
              <w:fldChar w:fldCharType="separate"/>
            </w:r>
            <w:r w:rsidR="00582E7E">
              <w:rPr>
                <w:noProof/>
                <w:webHidden/>
              </w:rPr>
              <w:t>4</w:t>
            </w:r>
            <w:r w:rsidR="00582E7E">
              <w:rPr>
                <w:noProof/>
                <w:webHidden/>
              </w:rPr>
              <w:fldChar w:fldCharType="end"/>
            </w:r>
          </w:hyperlink>
        </w:p>
        <w:p w14:paraId="2DF0F3AE" w14:textId="048F0479" w:rsidR="00582E7E" w:rsidRDefault="009E6316">
          <w:pPr>
            <w:pStyle w:val="TOC2"/>
            <w:tabs>
              <w:tab w:val="right" w:leader="dot" w:pos="8777"/>
            </w:tabs>
            <w:rPr>
              <w:rFonts w:asciiTheme="minorHAnsi" w:eastAsiaTheme="minorEastAsia" w:hAnsiTheme="minorHAnsi" w:cstheme="minorBidi"/>
              <w:noProof/>
              <w:sz w:val="22"/>
              <w:szCs w:val="22"/>
            </w:rPr>
          </w:pPr>
          <w:hyperlink w:anchor="_Toc510577525" w:history="1">
            <w:r w:rsidR="00582E7E" w:rsidRPr="00B263E8">
              <w:rPr>
                <w:rStyle w:val="Hyperlink"/>
                <w:noProof/>
              </w:rPr>
              <w:t>1.2 Quy chế tổ chức nhà hàng</w:t>
            </w:r>
            <w:r w:rsidR="00582E7E">
              <w:rPr>
                <w:noProof/>
                <w:webHidden/>
              </w:rPr>
              <w:tab/>
            </w:r>
            <w:r w:rsidR="00582E7E">
              <w:rPr>
                <w:noProof/>
                <w:webHidden/>
              </w:rPr>
              <w:fldChar w:fldCharType="begin"/>
            </w:r>
            <w:r w:rsidR="00582E7E">
              <w:rPr>
                <w:noProof/>
                <w:webHidden/>
              </w:rPr>
              <w:instrText xml:space="preserve"> PAGEREF _Toc510577525 \h </w:instrText>
            </w:r>
            <w:r w:rsidR="00582E7E">
              <w:rPr>
                <w:noProof/>
                <w:webHidden/>
              </w:rPr>
            </w:r>
            <w:r w:rsidR="00582E7E">
              <w:rPr>
                <w:noProof/>
                <w:webHidden/>
              </w:rPr>
              <w:fldChar w:fldCharType="separate"/>
            </w:r>
            <w:r w:rsidR="00582E7E">
              <w:rPr>
                <w:noProof/>
                <w:webHidden/>
              </w:rPr>
              <w:t>5</w:t>
            </w:r>
            <w:r w:rsidR="00582E7E">
              <w:rPr>
                <w:noProof/>
                <w:webHidden/>
              </w:rPr>
              <w:fldChar w:fldCharType="end"/>
            </w:r>
          </w:hyperlink>
        </w:p>
        <w:p w14:paraId="0FC119AE" w14:textId="1E4358B5"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26" w:history="1">
            <w:r w:rsidR="00582E7E" w:rsidRPr="00B263E8">
              <w:rPr>
                <w:rStyle w:val="Hyperlink"/>
                <w:noProof/>
              </w:rPr>
              <w:t>1.2.1 Tổ chức bộ phận quản lý nhà hàng</w:t>
            </w:r>
            <w:r w:rsidR="00582E7E">
              <w:rPr>
                <w:noProof/>
                <w:webHidden/>
              </w:rPr>
              <w:tab/>
            </w:r>
            <w:r w:rsidR="00582E7E">
              <w:rPr>
                <w:noProof/>
                <w:webHidden/>
              </w:rPr>
              <w:fldChar w:fldCharType="begin"/>
            </w:r>
            <w:r w:rsidR="00582E7E">
              <w:rPr>
                <w:noProof/>
                <w:webHidden/>
              </w:rPr>
              <w:instrText xml:space="preserve"> PAGEREF _Toc510577526 \h </w:instrText>
            </w:r>
            <w:r w:rsidR="00582E7E">
              <w:rPr>
                <w:noProof/>
                <w:webHidden/>
              </w:rPr>
            </w:r>
            <w:r w:rsidR="00582E7E">
              <w:rPr>
                <w:noProof/>
                <w:webHidden/>
              </w:rPr>
              <w:fldChar w:fldCharType="separate"/>
            </w:r>
            <w:r w:rsidR="00582E7E">
              <w:rPr>
                <w:noProof/>
                <w:webHidden/>
              </w:rPr>
              <w:t>5</w:t>
            </w:r>
            <w:r w:rsidR="00582E7E">
              <w:rPr>
                <w:noProof/>
                <w:webHidden/>
              </w:rPr>
              <w:fldChar w:fldCharType="end"/>
            </w:r>
          </w:hyperlink>
        </w:p>
        <w:p w14:paraId="7E02D5EA" w14:textId="3291CB3C"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27" w:history="1">
            <w:r w:rsidR="00582E7E" w:rsidRPr="00B263E8">
              <w:rPr>
                <w:rStyle w:val="Hyperlink"/>
                <w:noProof/>
              </w:rPr>
              <w:t>1.2.2 Tổ chức bộ phận bếp</w:t>
            </w:r>
            <w:r w:rsidR="00582E7E">
              <w:rPr>
                <w:noProof/>
                <w:webHidden/>
              </w:rPr>
              <w:tab/>
            </w:r>
            <w:r w:rsidR="00582E7E">
              <w:rPr>
                <w:noProof/>
                <w:webHidden/>
              </w:rPr>
              <w:fldChar w:fldCharType="begin"/>
            </w:r>
            <w:r w:rsidR="00582E7E">
              <w:rPr>
                <w:noProof/>
                <w:webHidden/>
              </w:rPr>
              <w:instrText xml:space="preserve"> PAGEREF _Toc510577527 \h </w:instrText>
            </w:r>
            <w:r w:rsidR="00582E7E">
              <w:rPr>
                <w:noProof/>
                <w:webHidden/>
              </w:rPr>
            </w:r>
            <w:r w:rsidR="00582E7E">
              <w:rPr>
                <w:noProof/>
                <w:webHidden/>
              </w:rPr>
              <w:fldChar w:fldCharType="separate"/>
            </w:r>
            <w:r w:rsidR="00582E7E">
              <w:rPr>
                <w:noProof/>
                <w:webHidden/>
              </w:rPr>
              <w:t>7</w:t>
            </w:r>
            <w:r w:rsidR="00582E7E">
              <w:rPr>
                <w:noProof/>
                <w:webHidden/>
              </w:rPr>
              <w:fldChar w:fldCharType="end"/>
            </w:r>
          </w:hyperlink>
        </w:p>
        <w:p w14:paraId="4DD56A91" w14:textId="6874D9CB"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28" w:history="1">
            <w:r w:rsidR="00582E7E" w:rsidRPr="00B263E8">
              <w:rPr>
                <w:rStyle w:val="Hyperlink"/>
                <w:noProof/>
              </w:rPr>
              <w:t>1.2.3 Tổ chức bộ phận phòng kế toán</w:t>
            </w:r>
            <w:r w:rsidR="00582E7E">
              <w:rPr>
                <w:noProof/>
                <w:webHidden/>
              </w:rPr>
              <w:tab/>
            </w:r>
            <w:r w:rsidR="00582E7E">
              <w:rPr>
                <w:noProof/>
                <w:webHidden/>
              </w:rPr>
              <w:fldChar w:fldCharType="begin"/>
            </w:r>
            <w:r w:rsidR="00582E7E">
              <w:rPr>
                <w:noProof/>
                <w:webHidden/>
              </w:rPr>
              <w:instrText xml:space="preserve"> PAGEREF _Toc510577528 \h </w:instrText>
            </w:r>
            <w:r w:rsidR="00582E7E">
              <w:rPr>
                <w:noProof/>
                <w:webHidden/>
              </w:rPr>
            </w:r>
            <w:r w:rsidR="00582E7E">
              <w:rPr>
                <w:noProof/>
                <w:webHidden/>
              </w:rPr>
              <w:fldChar w:fldCharType="separate"/>
            </w:r>
            <w:r w:rsidR="00582E7E">
              <w:rPr>
                <w:noProof/>
                <w:webHidden/>
              </w:rPr>
              <w:t>9</w:t>
            </w:r>
            <w:r w:rsidR="00582E7E">
              <w:rPr>
                <w:noProof/>
                <w:webHidden/>
              </w:rPr>
              <w:fldChar w:fldCharType="end"/>
            </w:r>
          </w:hyperlink>
        </w:p>
        <w:p w14:paraId="0F66208F" w14:textId="2F828F7F" w:rsidR="00582E7E" w:rsidRDefault="009E6316">
          <w:pPr>
            <w:pStyle w:val="TOC2"/>
            <w:tabs>
              <w:tab w:val="right" w:leader="dot" w:pos="8777"/>
            </w:tabs>
            <w:rPr>
              <w:rFonts w:asciiTheme="minorHAnsi" w:eastAsiaTheme="minorEastAsia" w:hAnsiTheme="minorHAnsi" w:cstheme="minorBidi"/>
              <w:noProof/>
              <w:sz w:val="22"/>
              <w:szCs w:val="22"/>
            </w:rPr>
          </w:pPr>
          <w:hyperlink w:anchor="_Toc510577529" w:history="1">
            <w:r w:rsidR="00582E7E" w:rsidRPr="00B263E8">
              <w:rPr>
                <w:rStyle w:val="Hyperlink"/>
                <w:noProof/>
              </w:rPr>
              <w:t>1.3 Quy trình nghiệp vụ, quy định chung trong quản lý của nhà hàng</w:t>
            </w:r>
            <w:r w:rsidR="00582E7E">
              <w:rPr>
                <w:noProof/>
                <w:webHidden/>
              </w:rPr>
              <w:tab/>
            </w:r>
            <w:r w:rsidR="00582E7E">
              <w:rPr>
                <w:noProof/>
                <w:webHidden/>
              </w:rPr>
              <w:fldChar w:fldCharType="begin"/>
            </w:r>
            <w:r w:rsidR="00582E7E">
              <w:rPr>
                <w:noProof/>
                <w:webHidden/>
              </w:rPr>
              <w:instrText xml:space="preserve"> PAGEREF _Toc510577529 \h </w:instrText>
            </w:r>
            <w:r w:rsidR="00582E7E">
              <w:rPr>
                <w:noProof/>
                <w:webHidden/>
              </w:rPr>
            </w:r>
            <w:r w:rsidR="00582E7E">
              <w:rPr>
                <w:noProof/>
                <w:webHidden/>
              </w:rPr>
              <w:fldChar w:fldCharType="separate"/>
            </w:r>
            <w:r w:rsidR="00582E7E">
              <w:rPr>
                <w:noProof/>
                <w:webHidden/>
              </w:rPr>
              <w:t>10</w:t>
            </w:r>
            <w:r w:rsidR="00582E7E">
              <w:rPr>
                <w:noProof/>
                <w:webHidden/>
              </w:rPr>
              <w:fldChar w:fldCharType="end"/>
            </w:r>
          </w:hyperlink>
        </w:p>
        <w:p w14:paraId="5BFBC64B" w14:textId="20917709"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30" w:history="1">
            <w:r w:rsidR="00582E7E" w:rsidRPr="00B263E8">
              <w:rPr>
                <w:rStyle w:val="Hyperlink"/>
                <w:noProof/>
              </w:rPr>
              <w:t>1.3.1 Quản lý kế hoạch của nhân viên</w:t>
            </w:r>
            <w:r w:rsidR="00582E7E">
              <w:rPr>
                <w:noProof/>
                <w:webHidden/>
              </w:rPr>
              <w:tab/>
            </w:r>
            <w:r w:rsidR="00582E7E">
              <w:rPr>
                <w:noProof/>
                <w:webHidden/>
              </w:rPr>
              <w:fldChar w:fldCharType="begin"/>
            </w:r>
            <w:r w:rsidR="00582E7E">
              <w:rPr>
                <w:noProof/>
                <w:webHidden/>
              </w:rPr>
              <w:instrText xml:space="preserve"> PAGEREF _Toc510577530 \h </w:instrText>
            </w:r>
            <w:r w:rsidR="00582E7E">
              <w:rPr>
                <w:noProof/>
                <w:webHidden/>
              </w:rPr>
            </w:r>
            <w:r w:rsidR="00582E7E">
              <w:rPr>
                <w:noProof/>
                <w:webHidden/>
              </w:rPr>
              <w:fldChar w:fldCharType="separate"/>
            </w:r>
            <w:r w:rsidR="00582E7E">
              <w:rPr>
                <w:noProof/>
                <w:webHidden/>
              </w:rPr>
              <w:t>10</w:t>
            </w:r>
            <w:r w:rsidR="00582E7E">
              <w:rPr>
                <w:noProof/>
                <w:webHidden/>
              </w:rPr>
              <w:fldChar w:fldCharType="end"/>
            </w:r>
          </w:hyperlink>
        </w:p>
        <w:p w14:paraId="64F31BDD" w14:textId="009C8AC4"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31" w:history="1">
            <w:r w:rsidR="00582E7E" w:rsidRPr="00B263E8">
              <w:rPr>
                <w:rStyle w:val="Hyperlink"/>
                <w:noProof/>
              </w:rPr>
              <w:t>1.3.2 Quy định về đặt tiệc/đặt bàn của khách</w:t>
            </w:r>
            <w:r w:rsidR="00582E7E">
              <w:rPr>
                <w:noProof/>
                <w:webHidden/>
              </w:rPr>
              <w:tab/>
            </w:r>
            <w:r w:rsidR="00582E7E">
              <w:rPr>
                <w:noProof/>
                <w:webHidden/>
              </w:rPr>
              <w:fldChar w:fldCharType="begin"/>
            </w:r>
            <w:r w:rsidR="00582E7E">
              <w:rPr>
                <w:noProof/>
                <w:webHidden/>
              </w:rPr>
              <w:instrText xml:space="preserve"> PAGEREF _Toc510577531 \h </w:instrText>
            </w:r>
            <w:r w:rsidR="00582E7E">
              <w:rPr>
                <w:noProof/>
                <w:webHidden/>
              </w:rPr>
            </w:r>
            <w:r w:rsidR="00582E7E">
              <w:rPr>
                <w:noProof/>
                <w:webHidden/>
              </w:rPr>
              <w:fldChar w:fldCharType="separate"/>
            </w:r>
            <w:r w:rsidR="00582E7E">
              <w:rPr>
                <w:noProof/>
                <w:webHidden/>
              </w:rPr>
              <w:t>11</w:t>
            </w:r>
            <w:r w:rsidR="00582E7E">
              <w:rPr>
                <w:noProof/>
                <w:webHidden/>
              </w:rPr>
              <w:fldChar w:fldCharType="end"/>
            </w:r>
          </w:hyperlink>
        </w:p>
        <w:p w14:paraId="5D80C759" w14:textId="0498EF9E" w:rsidR="00582E7E" w:rsidRDefault="009E6316">
          <w:pPr>
            <w:pStyle w:val="TOC1"/>
            <w:tabs>
              <w:tab w:val="right" w:leader="dot" w:pos="8777"/>
            </w:tabs>
            <w:rPr>
              <w:rFonts w:asciiTheme="minorHAnsi" w:eastAsiaTheme="minorEastAsia" w:hAnsiTheme="minorHAnsi" w:cstheme="minorBidi"/>
              <w:noProof/>
              <w:sz w:val="22"/>
              <w:szCs w:val="22"/>
            </w:rPr>
          </w:pPr>
          <w:hyperlink w:anchor="_Toc510577532" w:history="1">
            <w:r w:rsidR="00582E7E" w:rsidRPr="00B263E8">
              <w:rPr>
                <w:rStyle w:val="Hyperlink"/>
                <w:noProof/>
              </w:rPr>
              <w:t>CHƯƠNG 2: PHÂN TÍCH HỆ THỐNG</w:t>
            </w:r>
            <w:r w:rsidR="00582E7E">
              <w:rPr>
                <w:noProof/>
                <w:webHidden/>
              </w:rPr>
              <w:tab/>
            </w:r>
            <w:r w:rsidR="00582E7E">
              <w:rPr>
                <w:noProof/>
                <w:webHidden/>
              </w:rPr>
              <w:fldChar w:fldCharType="begin"/>
            </w:r>
            <w:r w:rsidR="00582E7E">
              <w:rPr>
                <w:noProof/>
                <w:webHidden/>
              </w:rPr>
              <w:instrText xml:space="preserve"> PAGEREF _Toc510577532 \h </w:instrText>
            </w:r>
            <w:r w:rsidR="00582E7E">
              <w:rPr>
                <w:noProof/>
                <w:webHidden/>
              </w:rPr>
            </w:r>
            <w:r w:rsidR="00582E7E">
              <w:rPr>
                <w:noProof/>
                <w:webHidden/>
              </w:rPr>
              <w:fldChar w:fldCharType="separate"/>
            </w:r>
            <w:r w:rsidR="00582E7E">
              <w:rPr>
                <w:noProof/>
                <w:webHidden/>
              </w:rPr>
              <w:t>15</w:t>
            </w:r>
            <w:r w:rsidR="00582E7E">
              <w:rPr>
                <w:noProof/>
                <w:webHidden/>
              </w:rPr>
              <w:fldChar w:fldCharType="end"/>
            </w:r>
          </w:hyperlink>
        </w:p>
        <w:p w14:paraId="306C87E9" w14:textId="73B14668" w:rsidR="00582E7E" w:rsidRDefault="009E6316">
          <w:pPr>
            <w:pStyle w:val="TOC2"/>
            <w:tabs>
              <w:tab w:val="right" w:leader="dot" w:pos="8777"/>
            </w:tabs>
            <w:rPr>
              <w:rFonts w:asciiTheme="minorHAnsi" w:eastAsiaTheme="minorEastAsia" w:hAnsiTheme="minorHAnsi" w:cstheme="minorBidi"/>
              <w:noProof/>
              <w:sz w:val="22"/>
              <w:szCs w:val="22"/>
            </w:rPr>
          </w:pPr>
          <w:hyperlink w:anchor="_Toc510577533" w:history="1">
            <w:r w:rsidR="00582E7E" w:rsidRPr="00B263E8">
              <w:rPr>
                <w:rStyle w:val="Hyperlink"/>
                <w:noProof/>
              </w:rPr>
              <w:t>2.1 Tổng quát hệ thống</w:t>
            </w:r>
            <w:r w:rsidR="00582E7E">
              <w:rPr>
                <w:noProof/>
                <w:webHidden/>
              </w:rPr>
              <w:tab/>
            </w:r>
            <w:r w:rsidR="00582E7E">
              <w:rPr>
                <w:noProof/>
                <w:webHidden/>
              </w:rPr>
              <w:fldChar w:fldCharType="begin"/>
            </w:r>
            <w:r w:rsidR="00582E7E">
              <w:rPr>
                <w:noProof/>
                <w:webHidden/>
              </w:rPr>
              <w:instrText xml:space="preserve"> PAGEREF _Toc510577533 \h </w:instrText>
            </w:r>
            <w:r w:rsidR="00582E7E">
              <w:rPr>
                <w:noProof/>
                <w:webHidden/>
              </w:rPr>
            </w:r>
            <w:r w:rsidR="00582E7E">
              <w:rPr>
                <w:noProof/>
                <w:webHidden/>
              </w:rPr>
              <w:fldChar w:fldCharType="separate"/>
            </w:r>
            <w:r w:rsidR="00582E7E">
              <w:rPr>
                <w:noProof/>
                <w:webHidden/>
              </w:rPr>
              <w:t>15</w:t>
            </w:r>
            <w:r w:rsidR="00582E7E">
              <w:rPr>
                <w:noProof/>
                <w:webHidden/>
              </w:rPr>
              <w:fldChar w:fldCharType="end"/>
            </w:r>
          </w:hyperlink>
        </w:p>
        <w:p w14:paraId="4EA6C2AC" w14:textId="1A62DEB4"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34" w:history="1">
            <w:r w:rsidR="00582E7E" w:rsidRPr="00B263E8">
              <w:rPr>
                <w:rStyle w:val="Hyperlink"/>
                <w:noProof/>
              </w:rPr>
              <w:t>2.1.1 Mô hình phân cấp người dùng</w:t>
            </w:r>
            <w:r w:rsidR="00582E7E">
              <w:rPr>
                <w:noProof/>
                <w:webHidden/>
              </w:rPr>
              <w:tab/>
            </w:r>
            <w:r w:rsidR="00582E7E">
              <w:rPr>
                <w:noProof/>
                <w:webHidden/>
              </w:rPr>
              <w:fldChar w:fldCharType="begin"/>
            </w:r>
            <w:r w:rsidR="00582E7E">
              <w:rPr>
                <w:noProof/>
                <w:webHidden/>
              </w:rPr>
              <w:instrText xml:space="preserve"> PAGEREF _Toc510577534 \h </w:instrText>
            </w:r>
            <w:r w:rsidR="00582E7E">
              <w:rPr>
                <w:noProof/>
                <w:webHidden/>
              </w:rPr>
            </w:r>
            <w:r w:rsidR="00582E7E">
              <w:rPr>
                <w:noProof/>
                <w:webHidden/>
              </w:rPr>
              <w:fldChar w:fldCharType="separate"/>
            </w:r>
            <w:r w:rsidR="00582E7E">
              <w:rPr>
                <w:noProof/>
                <w:webHidden/>
              </w:rPr>
              <w:t>15</w:t>
            </w:r>
            <w:r w:rsidR="00582E7E">
              <w:rPr>
                <w:noProof/>
                <w:webHidden/>
              </w:rPr>
              <w:fldChar w:fldCharType="end"/>
            </w:r>
          </w:hyperlink>
        </w:p>
        <w:p w14:paraId="6E870FD5" w14:textId="134E5E81"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35" w:history="1">
            <w:r w:rsidR="00582E7E" w:rsidRPr="00B263E8">
              <w:rPr>
                <w:rStyle w:val="Hyperlink"/>
                <w:noProof/>
              </w:rPr>
              <w:t>2.1.2 Mô hình tổng quan hệ thống quản lý</w:t>
            </w:r>
            <w:r w:rsidR="00582E7E">
              <w:rPr>
                <w:noProof/>
                <w:webHidden/>
              </w:rPr>
              <w:tab/>
            </w:r>
            <w:r w:rsidR="00582E7E">
              <w:rPr>
                <w:noProof/>
                <w:webHidden/>
              </w:rPr>
              <w:fldChar w:fldCharType="begin"/>
            </w:r>
            <w:r w:rsidR="00582E7E">
              <w:rPr>
                <w:noProof/>
                <w:webHidden/>
              </w:rPr>
              <w:instrText xml:space="preserve"> PAGEREF _Toc510577535 \h </w:instrText>
            </w:r>
            <w:r w:rsidR="00582E7E">
              <w:rPr>
                <w:noProof/>
                <w:webHidden/>
              </w:rPr>
            </w:r>
            <w:r w:rsidR="00582E7E">
              <w:rPr>
                <w:noProof/>
                <w:webHidden/>
              </w:rPr>
              <w:fldChar w:fldCharType="separate"/>
            </w:r>
            <w:r w:rsidR="00582E7E">
              <w:rPr>
                <w:noProof/>
                <w:webHidden/>
              </w:rPr>
              <w:t>16</w:t>
            </w:r>
            <w:r w:rsidR="00582E7E">
              <w:rPr>
                <w:noProof/>
                <w:webHidden/>
              </w:rPr>
              <w:fldChar w:fldCharType="end"/>
            </w:r>
          </w:hyperlink>
        </w:p>
        <w:p w14:paraId="4E7745EE" w14:textId="7ED28F27" w:rsidR="00582E7E" w:rsidRDefault="009E6316">
          <w:pPr>
            <w:pStyle w:val="TOC2"/>
            <w:tabs>
              <w:tab w:val="right" w:leader="dot" w:pos="8777"/>
            </w:tabs>
            <w:rPr>
              <w:rFonts w:asciiTheme="minorHAnsi" w:eastAsiaTheme="minorEastAsia" w:hAnsiTheme="minorHAnsi" w:cstheme="minorBidi"/>
              <w:noProof/>
              <w:sz w:val="22"/>
              <w:szCs w:val="22"/>
            </w:rPr>
          </w:pPr>
          <w:hyperlink w:anchor="_Toc510577536" w:history="1">
            <w:r w:rsidR="00582E7E" w:rsidRPr="00B263E8">
              <w:rPr>
                <w:rStyle w:val="Hyperlink"/>
                <w:noProof/>
              </w:rPr>
              <w:t>2.2 Ủy quyền hệ thống</w:t>
            </w:r>
            <w:r w:rsidR="00582E7E">
              <w:rPr>
                <w:noProof/>
                <w:webHidden/>
              </w:rPr>
              <w:tab/>
            </w:r>
            <w:r w:rsidR="00582E7E">
              <w:rPr>
                <w:noProof/>
                <w:webHidden/>
              </w:rPr>
              <w:fldChar w:fldCharType="begin"/>
            </w:r>
            <w:r w:rsidR="00582E7E">
              <w:rPr>
                <w:noProof/>
                <w:webHidden/>
              </w:rPr>
              <w:instrText xml:space="preserve"> PAGEREF _Toc510577536 \h </w:instrText>
            </w:r>
            <w:r w:rsidR="00582E7E">
              <w:rPr>
                <w:noProof/>
                <w:webHidden/>
              </w:rPr>
            </w:r>
            <w:r w:rsidR="00582E7E">
              <w:rPr>
                <w:noProof/>
                <w:webHidden/>
              </w:rPr>
              <w:fldChar w:fldCharType="separate"/>
            </w:r>
            <w:r w:rsidR="00582E7E">
              <w:rPr>
                <w:noProof/>
                <w:webHidden/>
              </w:rPr>
              <w:t>17</w:t>
            </w:r>
            <w:r w:rsidR="00582E7E">
              <w:rPr>
                <w:noProof/>
                <w:webHidden/>
              </w:rPr>
              <w:fldChar w:fldCharType="end"/>
            </w:r>
          </w:hyperlink>
        </w:p>
        <w:p w14:paraId="50C29680" w14:textId="5A44B88D"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37" w:history="1">
            <w:r w:rsidR="00582E7E" w:rsidRPr="00B263E8">
              <w:rPr>
                <w:rStyle w:val="Hyperlink"/>
                <w:noProof/>
              </w:rPr>
              <w:t>2.2.1 Mô hình use case</w:t>
            </w:r>
            <w:r w:rsidR="00582E7E">
              <w:rPr>
                <w:noProof/>
                <w:webHidden/>
              </w:rPr>
              <w:tab/>
            </w:r>
            <w:r w:rsidR="00582E7E">
              <w:rPr>
                <w:noProof/>
                <w:webHidden/>
              </w:rPr>
              <w:fldChar w:fldCharType="begin"/>
            </w:r>
            <w:r w:rsidR="00582E7E">
              <w:rPr>
                <w:noProof/>
                <w:webHidden/>
              </w:rPr>
              <w:instrText xml:space="preserve"> PAGEREF _Toc510577537 \h </w:instrText>
            </w:r>
            <w:r w:rsidR="00582E7E">
              <w:rPr>
                <w:noProof/>
                <w:webHidden/>
              </w:rPr>
            </w:r>
            <w:r w:rsidR="00582E7E">
              <w:rPr>
                <w:noProof/>
                <w:webHidden/>
              </w:rPr>
              <w:fldChar w:fldCharType="separate"/>
            </w:r>
            <w:r w:rsidR="00582E7E">
              <w:rPr>
                <w:noProof/>
                <w:webHidden/>
              </w:rPr>
              <w:t>17</w:t>
            </w:r>
            <w:r w:rsidR="00582E7E">
              <w:rPr>
                <w:noProof/>
                <w:webHidden/>
              </w:rPr>
              <w:fldChar w:fldCharType="end"/>
            </w:r>
          </w:hyperlink>
        </w:p>
        <w:p w14:paraId="54147A93" w14:textId="65C4BA66"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38" w:history="1">
            <w:r w:rsidR="00582E7E" w:rsidRPr="00B263E8">
              <w:rPr>
                <w:rStyle w:val="Hyperlink"/>
                <w:noProof/>
              </w:rPr>
              <w:t>2.2.2 Chi tiết đặc tả</w:t>
            </w:r>
            <w:r w:rsidR="00582E7E">
              <w:rPr>
                <w:noProof/>
                <w:webHidden/>
              </w:rPr>
              <w:tab/>
            </w:r>
            <w:r w:rsidR="00582E7E">
              <w:rPr>
                <w:noProof/>
                <w:webHidden/>
              </w:rPr>
              <w:fldChar w:fldCharType="begin"/>
            </w:r>
            <w:r w:rsidR="00582E7E">
              <w:rPr>
                <w:noProof/>
                <w:webHidden/>
              </w:rPr>
              <w:instrText xml:space="preserve"> PAGEREF _Toc510577538 \h </w:instrText>
            </w:r>
            <w:r w:rsidR="00582E7E">
              <w:rPr>
                <w:noProof/>
                <w:webHidden/>
              </w:rPr>
            </w:r>
            <w:r w:rsidR="00582E7E">
              <w:rPr>
                <w:noProof/>
                <w:webHidden/>
              </w:rPr>
              <w:fldChar w:fldCharType="separate"/>
            </w:r>
            <w:r w:rsidR="00582E7E">
              <w:rPr>
                <w:noProof/>
                <w:webHidden/>
              </w:rPr>
              <w:t>17</w:t>
            </w:r>
            <w:r w:rsidR="00582E7E">
              <w:rPr>
                <w:noProof/>
                <w:webHidden/>
              </w:rPr>
              <w:fldChar w:fldCharType="end"/>
            </w:r>
          </w:hyperlink>
        </w:p>
        <w:p w14:paraId="30AF3D95" w14:textId="3C692536" w:rsidR="00582E7E" w:rsidRDefault="009E6316">
          <w:pPr>
            <w:pStyle w:val="TOC2"/>
            <w:tabs>
              <w:tab w:val="right" w:leader="dot" w:pos="8777"/>
            </w:tabs>
            <w:rPr>
              <w:rFonts w:asciiTheme="minorHAnsi" w:eastAsiaTheme="minorEastAsia" w:hAnsiTheme="minorHAnsi" w:cstheme="minorBidi"/>
              <w:noProof/>
              <w:sz w:val="22"/>
              <w:szCs w:val="22"/>
            </w:rPr>
          </w:pPr>
          <w:hyperlink w:anchor="_Toc510577539" w:history="1">
            <w:r w:rsidR="00582E7E" w:rsidRPr="00B263E8">
              <w:rPr>
                <w:rStyle w:val="Hyperlink"/>
                <w:noProof/>
              </w:rPr>
              <w:t>2.3 Quản lý nhân viên</w:t>
            </w:r>
            <w:r w:rsidR="00582E7E">
              <w:rPr>
                <w:noProof/>
                <w:webHidden/>
              </w:rPr>
              <w:tab/>
            </w:r>
            <w:r w:rsidR="00582E7E">
              <w:rPr>
                <w:noProof/>
                <w:webHidden/>
              </w:rPr>
              <w:fldChar w:fldCharType="begin"/>
            </w:r>
            <w:r w:rsidR="00582E7E">
              <w:rPr>
                <w:noProof/>
                <w:webHidden/>
              </w:rPr>
              <w:instrText xml:space="preserve"> PAGEREF _Toc510577539 \h </w:instrText>
            </w:r>
            <w:r w:rsidR="00582E7E">
              <w:rPr>
                <w:noProof/>
                <w:webHidden/>
              </w:rPr>
            </w:r>
            <w:r w:rsidR="00582E7E">
              <w:rPr>
                <w:noProof/>
                <w:webHidden/>
              </w:rPr>
              <w:fldChar w:fldCharType="separate"/>
            </w:r>
            <w:r w:rsidR="00582E7E">
              <w:rPr>
                <w:noProof/>
                <w:webHidden/>
              </w:rPr>
              <w:t>20</w:t>
            </w:r>
            <w:r w:rsidR="00582E7E">
              <w:rPr>
                <w:noProof/>
                <w:webHidden/>
              </w:rPr>
              <w:fldChar w:fldCharType="end"/>
            </w:r>
          </w:hyperlink>
        </w:p>
        <w:p w14:paraId="4DDA5159" w14:textId="77AD5A57"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40" w:history="1">
            <w:r w:rsidR="00582E7E" w:rsidRPr="00B263E8">
              <w:rPr>
                <w:rStyle w:val="Hyperlink"/>
                <w:noProof/>
              </w:rPr>
              <w:t>2.3.1 Mô hình use case</w:t>
            </w:r>
            <w:r w:rsidR="00582E7E">
              <w:rPr>
                <w:noProof/>
                <w:webHidden/>
              </w:rPr>
              <w:tab/>
            </w:r>
            <w:r w:rsidR="00582E7E">
              <w:rPr>
                <w:noProof/>
                <w:webHidden/>
              </w:rPr>
              <w:fldChar w:fldCharType="begin"/>
            </w:r>
            <w:r w:rsidR="00582E7E">
              <w:rPr>
                <w:noProof/>
                <w:webHidden/>
              </w:rPr>
              <w:instrText xml:space="preserve"> PAGEREF _Toc510577540 \h </w:instrText>
            </w:r>
            <w:r w:rsidR="00582E7E">
              <w:rPr>
                <w:noProof/>
                <w:webHidden/>
              </w:rPr>
            </w:r>
            <w:r w:rsidR="00582E7E">
              <w:rPr>
                <w:noProof/>
                <w:webHidden/>
              </w:rPr>
              <w:fldChar w:fldCharType="separate"/>
            </w:r>
            <w:r w:rsidR="00582E7E">
              <w:rPr>
                <w:noProof/>
                <w:webHidden/>
              </w:rPr>
              <w:t>20</w:t>
            </w:r>
            <w:r w:rsidR="00582E7E">
              <w:rPr>
                <w:noProof/>
                <w:webHidden/>
              </w:rPr>
              <w:fldChar w:fldCharType="end"/>
            </w:r>
          </w:hyperlink>
        </w:p>
        <w:p w14:paraId="4B6FA377" w14:textId="4A6ABC37"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41" w:history="1">
            <w:r w:rsidR="00582E7E" w:rsidRPr="00B263E8">
              <w:rPr>
                <w:rStyle w:val="Hyperlink"/>
                <w:noProof/>
              </w:rPr>
              <w:t>2.3.2 Chi tiết đặc tả</w:t>
            </w:r>
            <w:r w:rsidR="00582E7E">
              <w:rPr>
                <w:noProof/>
                <w:webHidden/>
              </w:rPr>
              <w:tab/>
            </w:r>
            <w:r w:rsidR="00582E7E">
              <w:rPr>
                <w:noProof/>
                <w:webHidden/>
              </w:rPr>
              <w:fldChar w:fldCharType="begin"/>
            </w:r>
            <w:r w:rsidR="00582E7E">
              <w:rPr>
                <w:noProof/>
                <w:webHidden/>
              </w:rPr>
              <w:instrText xml:space="preserve"> PAGEREF _Toc510577541 \h </w:instrText>
            </w:r>
            <w:r w:rsidR="00582E7E">
              <w:rPr>
                <w:noProof/>
                <w:webHidden/>
              </w:rPr>
            </w:r>
            <w:r w:rsidR="00582E7E">
              <w:rPr>
                <w:noProof/>
                <w:webHidden/>
              </w:rPr>
              <w:fldChar w:fldCharType="separate"/>
            </w:r>
            <w:r w:rsidR="00582E7E">
              <w:rPr>
                <w:noProof/>
                <w:webHidden/>
              </w:rPr>
              <w:t>20</w:t>
            </w:r>
            <w:r w:rsidR="00582E7E">
              <w:rPr>
                <w:noProof/>
                <w:webHidden/>
              </w:rPr>
              <w:fldChar w:fldCharType="end"/>
            </w:r>
          </w:hyperlink>
        </w:p>
        <w:p w14:paraId="14DEE7CC" w14:textId="40F0C5AF" w:rsidR="00582E7E" w:rsidRDefault="009E6316">
          <w:pPr>
            <w:pStyle w:val="TOC2"/>
            <w:tabs>
              <w:tab w:val="right" w:leader="dot" w:pos="8777"/>
            </w:tabs>
            <w:rPr>
              <w:rFonts w:asciiTheme="minorHAnsi" w:eastAsiaTheme="minorEastAsia" w:hAnsiTheme="minorHAnsi" w:cstheme="minorBidi"/>
              <w:noProof/>
              <w:sz w:val="22"/>
              <w:szCs w:val="22"/>
            </w:rPr>
          </w:pPr>
          <w:hyperlink w:anchor="_Toc510577542" w:history="1">
            <w:r w:rsidR="00582E7E" w:rsidRPr="00B263E8">
              <w:rPr>
                <w:rStyle w:val="Hyperlink"/>
                <w:noProof/>
              </w:rPr>
              <w:t>2.4 Quản lý nhập kho</w:t>
            </w:r>
            <w:r w:rsidR="00582E7E">
              <w:rPr>
                <w:noProof/>
                <w:webHidden/>
              </w:rPr>
              <w:tab/>
            </w:r>
            <w:r w:rsidR="00582E7E">
              <w:rPr>
                <w:noProof/>
                <w:webHidden/>
              </w:rPr>
              <w:fldChar w:fldCharType="begin"/>
            </w:r>
            <w:r w:rsidR="00582E7E">
              <w:rPr>
                <w:noProof/>
                <w:webHidden/>
              </w:rPr>
              <w:instrText xml:space="preserve"> PAGEREF _Toc510577542 \h </w:instrText>
            </w:r>
            <w:r w:rsidR="00582E7E">
              <w:rPr>
                <w:noProof/>
                <w:webHidden/>
              </w:rPr>
            </w:r>
            <w:r w:rsidR="00582E7E">
              <w:rPr>
                <w:noProof/>
                <w:webHidden/>
              </w:rPr>
              <w:fldChar w:fldCharType="separate"/>
            </w:r>
            <w:r w:rsidR="00582E7E">
              <w:rPr>
                <w:noProof/>
                <w:webHidden/>
              </w:rPr>
              <w:t>23</w:t>
            </w:r>
            <w:r w:rsidR="00582E7E">
              <w:rPr>
                <w:noProof/>
                <w:webHidden/>
              </w:rPr>
              <w:fldChar w:fldCharType="end"/>
            </w:r>
          </w:hyperlink>
        </w:p>
        <w:p w14:paraId="466F2F3D" w14:textId="281158D7"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43" w:history="1">
            <w:r w:rsidR="00582E7E" w:rsidRPr="00B263E8">
              <w:rPr>
                <w:rStyle w:val="Hyperlink"/>
                <w:noProof/>
              </w:rPr>
              <w:t>2.4.1 Mô hình use case</w:t>
            </w:r>
            <w:r w:rsidR="00582E7E">
              <w:rPr>
                <w:noProof/>
                <w:webHidden/>
              </w:rPr>
              <w:tab/>
            </w:r>
            <w:r w:rsidR="00582E7E">
              <w:rPr>
                <w:noProof/>
                <w:webHidden/>
              </w:rPr>
              <w:fldChar w:fldCharType="begin"/>
            </w:r>
            <w:r w:rsidR="00582E7E">
              <w:rPr>
                <w:noProof/>
                <w:webHidden/>
              </w:rPr>
              <w:instrText xml:space="preserve"> PAGEREF _Toc510577543 \h </w:instrText>
            </w:r>
            <w:r w:rsidR="00582E7E">
              <w:rPr>
                <w:noProof/>
                <w:webHidden/>
              </w:rPr>
            </w:r>
            <w:r w:rsidR="00582E7E">
              <w:rPr>
                <w:noProof/>
                <w:webHidden/>
              </w:rPr>
              <w:fldChar w:fldCharType="separate"/>
            </w:r>
            <w:r w:rsidR="00582E7E">
              <w:rPr>
                <w:noProof/>
                <w:webHidden/>
              </w:rPr>
              <w:t>23</w:t>
            </w:r>
            <w:r w:rsidR="00582E7E">
              <w:rPr>
                <w:noProof/>
                <w:webHidden/>
              </w:rPr>
              <w:fldChar w:fldCharType="end"/>
            </w:r>
          </w:hyperlink>
        </w:p>
        <w:p w14:paraId="3273FE7E" w14:textId="06160FD4"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44" w:history="1">
            <w:r w:rsidR="00582E7E" w:rsidRPr="00B263E8">
              <w:rPr>
                <w:rStyle w:val="Hyperlink"/>
                <w:noProof/>
              </w:rPr>
              <w:t>2.4.2 Chi tiết đặc tả</w:t>
            </w:r>
            <w:r w:rsidR="00582E7E">
              <w:rPr>
                <w:noProof/>
                <w:webHidden/>
              </w:rPr>
              <w:tab/>
            </w:r>
            <w:r w:rsidR="00582E7E">
              <w:rPr>
                <w:noProof/>
                <w:webHidden/>
              </w:rPr>
              <w:fldChar w:fldCharType="begin"/>
            </w:r>
            <w:r w:rsidR="00582E7E">
              <w:rPr>
                <w:noProof/>
                <w:webHidden/>
              </w:rPr>
              <w:instrText xml:space="preserve"> PAGEREF _Toc510577544 \h </w:instrText>
            </w:r>
            <w:r w:rsidR="00582E7E">
              <w:rPr>
                <w:noProof/>
                <w:webHidden/>
              </w:rPr>
            </w:r>
            <w:r w:rsidR="00582E7E">
              <w:rPr>
                <w:noProof/>
                <w:webHidden/>
              </w:rPr>
              <w:fldChar w:fldCharType="separate"/>
            </w:r>
            <w:r w:rsidR="00582E7E">
              <w:rPr>
                <w:noProof/>
                <w:webHidden/>
              </w:rPr>
              <w:t>24</w:t>
            </w:r>
            <w:r w:rsidR="00582E7E">
              <w:rPr>
                <w:noProof/>
                <w:webHidden/>
              </w:rPr>
              <w:fldChar w:fldCharType="end"/>
            </w:r>
          </w:hyperlink>
        </w:p>
        <w:p w14:paraId="26F6FE9E" w14:textId="3345D823" w:rsidR="00582E7E" w:rsidRDefault="009E6316">
          <w:pPr>
            <w:pStyle w:val="TOC2"/>
            <w:tabs>
              <w:tab w:val="right" w:leader="dot" w:pos="8777"/>
            </w:tabs>
            <w:rPr>
              <w:rFonts w:asciiTheme="minorHAnsi" w:eastAsiaTheme="minorEastAsia" w:hAnsiTheme="minorHAnsi" w:cstheme="minorBidi"/>
              <w:noProof/>
              <w:sz w:val="22"/>
              <w:szCs w:val="22"/>
            </w:rPr>
          </w:pPr>
          <w:hyperlink w:anchor="_Toc510577545" w:history="1">
            <w:r w:rsidR="00582E7E" w:rsidRPr="00B263E8">
              <w:rPr>
                <w:rStyle w:val="Hyperlink"/>
                <w:noProof/>
              </w:rPr>
              <w:t>2.5 Quản lý món ăn</w:t>
            </w:r>
            <w:r w:rsidR="00582E7E">
              <w:rPr>
                <w:noProof/>
                <w:webHidden/>
              </w:rPr>
              <w:tab/>
            </w:r>
            <w:r w:rsidR="00582E7E">
              <w:rPr>
                <w:noProof/>
                <w:webHidden/>
              </w:rPr>
              <w:fldChar w:fldCharType="begin"/>
            </w:r>
            <w:r w:rsidR="00582E7E">
              <w:rPr>
                <w:noProof/>
                <w:webHidden/>
              </w:rPr>
              <w:instrText xml:space="preserve"> PAGEREF _Toc510577545 \h </w:instrText>
            </w:r>
            <w:r w:rsidR="00582E7E">
              <w:rPr>
                <w:noProof/>
                <w:webHidden/>
              </w:rPr>
            </w:r>
            <w:r w:rsidR="00582E7E">
              <w:rPr>
                <w:noProof/>
                <w:webHidden/>
              </w:rPr>
              <w:fldChar w:fldCharType="separate"/>
            </w:r>
            <w:r w:rsidR="00582E7E">
              <w:rPr>
                <w:noProof/>
                <w:webHidden/>
              </w:rPr>
              <w:t>27</w:t>
            </w:r>
            <w:r w:rsidR="00582E7E">
              <w:rPr>
                <w:noProof/>
                <w:webHidden/>
              </w:rPr>
              <w:fldChar w:fldCharType="end"/>
            </w:r>
          </w:hyperlink>
        </w:p>
        <w:p w14:paraId="6C92BAE1" w14:textId="6BB72E97"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46" w:history="1">
            <w:r w:rsidR="00582E7E" w:rsidRPr="00B263E8">
              <w:rPr>
                <w:rStyle w:val="Hyperlink"/>
                <w:noProof/>
              </w:rPr>
              <w:t>2.5.1 Mô hình use case</w:t>
            </w:r>
            <w:r w:rsidR="00582E7E">
              <w:rPr>
                <w:noProof/>
                <w:webHidden/>
              </w:rPr>
              <w:tab/>
            </w:r>
            <w:r w:rsidR="00582E7E">
              <w:rPr>
                <w:noProof/>
                <w:webHidden/>
              </w:rPr>
              <w:fldChar w:fldCharType="begin"/>
            </w:r>
            <w:r w:rsidR="00582E7E">
              <w:rPr>
                <w:noProof/>
                <w:webHidden/>
              </w:rPr>
              <w:instrText xml:space="preserve"> PAGEREF _Toc510577546 \h </w:instrText>
            </w:r>
            <w:r w:rsidR="00582E7E">
              <w:rPr>
                <w:noProof/>
                <w:webHidden/>
              </w:rPr>
            </w:r>
            <w:r w:rsidR="00582E7E">
              <w:rPr>
                <w:noProof/>
                <w:webHidden/>
              </w:rPr>
              <w:fldChar w:fldCharType="separate"/>
            </w:r>
            <w:r w:rsidR="00582E7E">
              <w:rPr>
                <w:noProof/>
                <w:webHidden/>
              </w:rPr>
              <w:t>27</w:t>
            </w:r>
            <w:r w:rsidR="00582E7E">
              <w:rPr>
                <w:noProof/>
                <w:webHidden/>
              </w:rPr>
              <w:fldChar w:fldCharType="end"/>
            </w:r>
          </w:hyperlink>
        </w:p>
        <w:p w14:paraId="54182E84" w14:textId="16306050"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47" w:history="1">
            <w:r w:rsidR="00582E7E" w:rsidRPr="00B263E8">
              <w:rPr>
                <w:rStyle w:val="Hyperlink"/>
                <w:noProof/>
              </w:rPr>
              <w:t>2.5.2 Chi tiết đặc tả</w:t>
            </w:r>
            <w:r w:rsidR="00582E7E">
              <w:rPr>
                <w:noProof/>
                <w:webHidden/>
              </w:rPr>
              <w:tab/>
            </w:r>
            <w:r w:rsidR="00582E7E">
              <w:rPr>
                <w:noProof/>
                <w:webHidden/>
              </w:rPr>
              <w:fldChar w:fldCharType="begin"/>
            </w:r>
            <w:r w:rsidR="00582E7E">
              <w:rPr>
                <w:noProof/>
                <w:webHidden/>
              </w:rPr>
              <w:instrText xml:space="preserve"> PAGEREF _Toc510577547 \h </w:instrText>
            </w:r>
            <w:r w:rsidR="00582E7E">
              <w:rPr>
                <w:noProof/>
                <w:webHidden/>
              </w:rPr>
            </w:r>
            <w:r w:rsidR="00582E7E">
              <w:rPr>
                <w:noProof/>
                <w:webHidden/>
              </w:rPr>
              <w:fldChar w:fldCharType="separate"/>
            </w:r>
            <w:r w:rsidR="00582E7E">
              <w:rPr>
                <w:noProof/>
                <w:webHidden/>
              </w:rPr>
              <w:t>27</w:t>
            </w:r>
            <w:r w:rsidR="00582E7E">
              <w:rPr>
                <w:noProof/>
                <w:webHidden/>
              </w:rPr>
              <w:fldChar w:fldCharType="end"/>
            </w:r>
          </w:hyperlink>
        </w:p>
        <w:p w14:paraId="3EBD63A2" w14:textId="00D2D0E3" w:rsidR="00582E7E" w:rsidRDefault="009E6316">
          <w:pPr>
            <w:pStyle w:val="TOC2"/>
            <w:tabs>
              <w:tab w:val="right" w:leader="dot" w:pos="8777"/>
            </w:tabs>
            <w:rPr>
              <w:rFonts w:asciiTheme="minorHAnsi" w:eastAsiaTheme="minorEastAsia" w:hAnsiTheme="minorHAnsi" w:cstheme="minorBidi"/>
              <w:noProof/>
              <w:sz w:val="22"/>
              <w:szCs w:val="22"/>
            </w:rPr>
          </w:pPr>
          <w:hyperlink w:anchor="_Toc510577548" w:history="1">
            <w:r w:rsidR="00582E7E" w:rsidRPr="00B263E8">
              <w:rPr>
                <w:rStyle w:val="Hyperlink"/>
                <w:noProof/>
              </w:rPr>
              <w:t>2.6 Quản lý đặt bàn</w:t>
            </w:r>
            <w:r w:rsidR="00582E7E">
              <w:rPr>
                <w:noProof/>
                <w:webHidden/>
              </w:rPr>
              <w:tab/>
            </w:r>
            <w:r w:rsidR="00582E7E">
              <w:rPr>
                <w:noProof/>
                <w:webHidden/>
              </w:rPr>
              <w:fldChar w:fldCharType="begin"/>
            </w:r>
            <w:r w:rsidR="00582E7E">
              <w:rPr>
                <w:noProof/>
                <w:webHidden/>
              </w:rPr>
              <w:instrText xml:space="preserve"> PAGEREF _Toc510577548 \h </w:instrText>
            </w:r>
            <w:r w:rsidR="00582E7E">
              <w:rPr>
                <w:noProof/>
                <w:webHidden/>
              </w:rPr>
            </w:r>
            <w:r w:rsidR="00582E7E">
              <w:rPr>
                <w:noProof/>
                <w:webHidden/>
              </w:rPr>
              <w:fldChar w:fldCharType="separate"/>
            </w:r>
            <w:r w:rsidR="00582E7E">
              <w:rPr>
                <w:noProof/>
                <w:webHidden/>
              </w:rPr>
              <w:t>31</w:t>
            </w:r>
            <w:r w:rsidR="00582E7E">
              <w:rPr>
                <w:noProof/>
                <w:webHidden/>
              </w:rPr>
              <w:fldChar w:fldCharType="end"/>
            </w:r>
          </w:hyperlink>
        </w:p>
        <w:p w14:paraId="02A403FD" w14:textId="639EB5C0"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49" w:history="1">
            <w:r w:rsidR="00582E7E" w:rsidRPr="00B263E8">
              <w:rPr>
                <w:rStyle w:val="Hyperlink"/>
                <w:noProof/>
              </w:rPr>
              <w:t>2.6.1 Mô hình use case</w:t>
            </w:r>
            <w:r w:rsidR="00582E7E">
              <w:rPr>
                <w:noProof/>
                <w:webHidden/>
              </w:rPr>
              <w:tab/>
            </w:r>
            <w:r w:rsidR="00582E7E">
              <w:rPr>
                <w:noProof/>
                <w:webHidden/>
              </w:rPr>
              <w:fldChar w:fldCharType="begin"/>
            </w:r>
            <w:r w:rsidR="00582E7E">
              <w:rPr>
                <w:noProof/>
                <w:webHidden/>
              </w:rPr>
              <w:instrText xml:space="preserve"> PAGEREF _Toc510577549 \h </w:instrText>
            </w:r>
            <w:r w:rsidR="00582E7E">
              <w:rPr>
                <w:noProof/>
                <w:webHidden/>
              </w:rPr>
            </w:r>
            <w:r w:rsidR="00582E7E">
              <w:rPr>
                <w:noProof/>
                <w:webHidden/>
              </w:rPr>
              <w:fldChar w:fldCharType="separate"/>
            </w:r>
            <w:r w:rsidR="00582E7E">
              <w:rPr>
                <w:noProof/>
                <w:webHidden/>
              </w:rPr>
              <w:t>31</w:t>
            </w:r>
            <w:r w:rsidR="00582E7E">
              <w:rPr>
                <w:noProof/>
                <w:webHidden/>
              </w:rPr>
              <w:fldChar w:fldCharType="end"/>
            </w:r>
          </w:hyperlink>
        </w:p>
        <w:p w14:paraId="6939B4FC" w14:textId="4D955A36"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50" w:history="1">
            <w:r w:rsidR="00582E7E" w:rsidRPr="00B263E8">
              <w:rPr>
                <w:rStyle w:val="Hyperlink"/>
                <w:noProof/>
              </w:rPr>
              <w:t>2.6.2 Chi tiết đặc tả</w:t>
            </w:r>
            <w:r w:rsidR="00582E7E">
              <w:rPr>
                <w:noProof/>
                <w:webHidden/>
              </w:rPr>
              <w:tab/>
            </w:r>
            <w:r w:rsidR="00582E7E">
              <w:rPr>
                <w:noProof/>
                <w:webHidden/>
              </w:rPr>
              <w:fldChar w:fldCharType="begin"/>
            </w:r>
            <w:r w:rsidR="00582E7E">
              <w:rPr>
                <w:noProof/>
                <w:webHidden/>
              </w:rPr>
              <w:instrText xml:space="preserve"> PAGEREF _Toc510577550 \h </w:instrText>
            </w:r>
            <w:r w:rsidR="00582E7E">
              <w:rPr>
                <w:noProof/>
                <w:webHidden/>
              </w:rPr>
            </w:r>
            <w:r w:rsidR="00582E7E">
              <w:rPr>
                <w:noProof/>
                <w:webHidden/>
              </w:rPr>
              <w:fldChar w:fldCharType="separate"/>
            </w:r>
            <w:r w:rsidR="00582E7E">
              <w:rPr>
                <w:noProof/>
                <w:webHidden/>
              </w:rPr>
              <w:t>31</w:t>
            </w:r>
            <w:r w:rsidR="00582E7E">
              <w:rPr>
                <w:noProof/>
                <w:webHidden/>
              </w:rPr>
              <w:fldChar w:fldCharType="end"/>
            </w:r>
          </w:hyperlink>
        </w:p>
        <w:p w14:paraId="65E10A9A" w14:textId="34558EA2" w:rsidR="00582E7E" w:rsidRDefault="009E6316">
          <w:pPr>
            <w:pStyle w:val="TOC2"/>
            <w:tabs>
              <w:tab w:val="right" w:leader="dot" w:pos="8777"/>
            </w:tabs>
            <w:rPr>
              <w:rFonts w:asciiTheme="minorHAnsi" w:eastAsiaTheme="minorEastAsia" w:hAnsiTheme="minorHAnsi" w:cstheme="minorBidi"/>
              <w:noProof/>
              <w:sz w:val="22"/>
              <w:szCs w:val="22"/>
            </w:rPr>
          </w:pPr>
          <w:hyperlink w:anchor="_Toc510577551" w:history="1">
            <w:r w:rsidR="00582E7E" w:rsidRPr="00B263E8">
              <w:rPr>
                <w:rStyle w:val="Hyperlink"/>
                <w:noProof/>
              </w:rPr>
              <w:t>2.7 Quản lý tài chính</w:t>
            </w:r>
            <w:r w:rsidR="00582E7E">
              <w:rPr>
                <w:noProof/>
                <w:webHidden/>
              </w:rPr>
              <w:tab/>
            </w:r>
            <w:r w:rsidR="00582E7E">
              <w:rPr>
                <w:noProof/>
                <w:webHidden/>
              </w:rPr>
              <w:fldChar w:fldCharType="begin"/>
            </w:r>
            <w:r w:rsidR="00582E7E">
              <w:rPr>
                <w:noProof/>
                <w:webHidden/>
              </w:rPr>
              <w:instrText xml:space="preserve"> PAGEREF _Toc510577551 \h </w:instrText>
            </w:r>
            <w:r w:rsidR="00582E7E">
              <w:rPr>
                <w:noProof/>
                <w:webHidden/>
              </w:rPr>
            </w:r>
            <w:r w:rsidR="00582E7E">
              <w:rPr>
                <w:noProof/>
                <w:webHidden/>
              </w:rPr>
              <w:fldChar w:fldCharType="separate"/>
            </w:r>
            <w:r w:rsidR="00582E7E">
              <w:rPr>
                <w:noProof/>
                <w:webHidden/>
              </w:rPr>
              <w:t>35</w:t>
            </w:r>
            <w:r w:rsidR="00582E7E">
              <w:rPr>
                <w:noProof/>
                <w:webHidden/>
              </w:rPr>
              <w:fldChar w:fldCharType="end"/>
            </w:r>
          </w:hyperlink>
        </w:p>
        <w:p w14:paraId="0560ABBD" w14:textId="72DF924A"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52" w:history="1">
            <w:r w:rsidR="00582E7E" w:rsidRPr="00B263E8">
              <w:rPr>
                <w:rStyle w:val="Hyperlink"/>
                <w:noProof/>
              </w:rPr>
              <w:t>2.7.1 Mô hình use case</w:t>
            </w:r>
            <w:r w:rsidR="00582E7E">
              <w:rPr>
                <w:noProof/>
                <w:webHidden/>
              </w:rPr>
              <w:tab/>
            </w:r>
            <w:r w:rsidR="00582E7E">
              <w:rPr>
                <w:noProof/>
                <w:webHidden/>
              </w:rPr>
              <w:fldChar w:fldCharType="begin"/>
            </w:r>
            <w:r w:rsidR="00582E7E">
              <w:rPr>
                <w:noProof/>
                <w:webHidden/>
              </w:rPr>
              <w:instrText xml:space="preserve"> PAGEREF _Toc510577552 \h </w:instrText>
            </w:r>
            <w:r w:rsidR="00582E7E">
              <w:rPr>
                <w:noProof/>
                <w:webHidden/>
              </w:rPr>
            </w:r>
            <w:r w:rsidR="00582E7E">
              <w:rPr>
                <w:noProof/>
                <w:webHidden/>
              </w:rPr>
              <w:fldChar w:fldCharType="separate"/>
            </w:r>
            <w:r w:rsidR="00582E7E">
              <w:rPr>
                <w:noProof/>
                <w:webHidden/>
              </w:rPr>
              <w:t>35</w:t>
            </w:r>
            <w:r w:rsidR="00582E7E">
              <w:rPr>
                <w:noProof/>
                <w:webHidden/>
              </w:rPr>
              <w:fldChar w:fldCharType="end"/>
            </w:r>
          </w:hyperlink>
        </w:p>
        <w:p w14:paraId="68A91373" w14:textId="35F84744"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53" w:history="1">
            <w:r w:rsidR="00582E7E" w:rsidRPr="00B263E8">
              <w:rPr>
                <w:rStyle w:val="Hyperlink"/>
                <w:noProof/>
              </w:rPr>
              <w:t>2.7.2 Chi tiết đặc tả</w:t>
            </w:r>
            <w:r w:rsidR="00582E7E">
              <w:rPr>
                <w:noProof/>
                <w:webHidden/>
              </w:rPr>
              <w:tab/>
            </w:r>
            <w:r w:rsidR="00582E7E">
              <w:rPr>
                <w:noProof/>
                <w:webHidden/>
              </w:rPr>
              <w:fldChar w:fldCharType="begin"/>
            </w:r>
            <w:r w:rsidR="00582E7E">
              <w:rPr>
                <w:noProof/>
                <w:webHidden/>
              </w:rPr>
              <w:instrText xml:space="preserve"> PAGEREF _Toc510577553 \h </w:instrText>
            </w:r>
            <w:r w:rsidR="00582E7E">
              <w:rPr>
                <w:noProof/>
                <w:webHidden/>
              </w:rPr>
            </w:r>
            <w:r w:rsidR="00582E7E">
              <w:rPr>
                <w:noProof/>
                <w:webHidden/>
              </w:rPr>
              <w:fldChar w:fldCharType="separate"/>
            </w:r>
            <w:r w:rsidR="00582E7E">
              <w:rPr>
                <w:noProof/>
                <w:webHidden/>
              </w:rPr>
              <w:t>37</w:t>
            </w:r>
            <w:r w:rsidR="00582E7E">
              <w:rPr>
                <w:noProof/>
                <w:webHidden/>
              </w:rPr>
              <w:fldChar w:fldCharType="end"/>
            </w:r>
          </w:hyperlink>
        </w:p>
        <w:p w14:paraId="395C1FE9" w14:textId="287DA5A9" w:rsidR="00582E7E" w:rsidRDefault="009E6316">
          <w:pPr>
            <w:pStyle w:val="TOC2"/>
            <w:tabs>
              <w:tab w:val="right" w:leader="dot" w:pos="8777"/>
            </w:tabs>
            <w:rPr>
              <w:rFonts w:asciiTheme="minorHAnsi" w:eastAsiaTheme="minorEastAsia" w:hAnsiTheme="minorHAnsi" w:cstheme="minorBidi"/>
              <w:noProof/>
              <w:sz w:val="22"/>
              <w:szCs w:val="22"/>
            </w:rPr>
          </w:pPr>
          <w:hyperlink w:anchor="_Toc510577554" w:history="1">
            <w:r w:rsidR="00582E7E" w:rsidRPr="00B263E8">
              <w:rPr>
                <w:rStyle w:val="Hyperlink"/>
                <w:noProof/>
              </w:rPr>
              <w:t>2.8 Quản lý kế hoạch – báo cáo</w:t>
            </w:r>
            <w:r w:rsidR="00582E7E">
              <w:rPr>
                <w:noProof/>
                <w:webHidden/>
              </w:rPr>
              <w:tab/>
            </w:r>
            <w:r w:rsidR="00582E7E">
              <w:rPr>
                <w:noProof/>
                <w:webHidden/>
              </w:rPr>
              <w:fldChar w:fldCharType="begin"/>
            </w:r>
            <w:r w:rsidR="00582E7E">
              <w:rPr>
                <w:noProof/>
                <w:webHidden/>
              </w:rPr>
              <w:instrText xml:space="preserve"> PAGEREF _Toc510577554 \h </w:instrText>
            </w:r>
            <w:r w:rsidR="00582E7E">
              <w:rPr>
                <w:noProof/>
                <w:webHidden/>
              </w:rPr>
            </w:r>
            <w:r w:rsidR="00582E7E">
              <w:rPr>
                <w:noProof/>
                <w:webHidden/>
              </w:rPr>
              <w:fldChar w:fldCharType="separate"/>
            </w:r>
            <w:r w:rsidR="00582E7E">
              <w:rPr>
                <w:noProof/>
                <w:webHidden/>
              </w:rPr>
              <w:t>43</w:t>
            </w:r>
            <w:r w:rsidR="00582E7E">
              <w:rPr>
                <w:noProof/>
                <w:webHidden/>
              </w:rPr>
              <w:fldChar w:fldCharType="end"/>
            </w:r>
          </w:hyperlink>
        </w:p>
        <w:p w14:paraId="1E40EE29" w14:textId="6AFF4679"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55" w:history="1">
            <w:r w:rsidR="00582E7E" w:rsidRPr="00B263E8">
              <w:rPr>
                <w:rStyle w:val="Hyperlink"/>
                <w:noProof/>
              </w:rPr>
              <w:t>2.8.1 Mô hình use case</w:t>
            </w:r>
            <w:r w:rsidR="00582E7E">
              <w:rPr>
                <w:noProof/>
                <w:webHidden/>
              </w:rPr>
              <w:tab/>
            </w:r>
            <w:r w:rsidR="00582E7E">
              <w:rPr>
                <w:noProof/>
                <w:webHidden/>
              </w:rPr>
              <w:fldChar w:fldCharType="begin"/>
            </w:r>
            <w:r w:rsidR="00582E7E">
              <w:rPr>
                <w:noProof/>
                <w:webHidden/>
              </w:rPr>
              <w:instrText xml:space="preserve"> PAGEREF _Toc510577555 \h </w:instrText>
            </w:r>
            <w:r w:rsidR="00582E7E">
              <w:rPr>
                <w:noProof/>
                <w:webHidden/>
              </w:rPr>
            </w:r>
            <w:r w:rsidR="00582E7E">
              <w:rPr>
                <w:noProof/>
                <w:webHidden/>
              </w:rPr>
              <w:fldChar w:fldCharType="separate"/>
            </w:r>
            <w:r w:rsidR="00582E7E">
              <w:rPr>
                <w:noProof/>
                <w:webHidden/>
              </w:rPr>
              <w:t>43</w:t>
            </w:r>
            <w:r w:rsidR="00582E7E">
              <w:rPr>
                <w:noProof/>
                <w:webHidden/>
              </w:rPr>
              <w:fldChar w:fldCharType="end"/>
            </w:r>
          </w:hyperlink>
        </w:p>
        <w:p w14:paraId="3BFD5D6E" w14:textId="49333EC0" w:rsidR="00582E7E" w:rsidRDefault="009E6316">
          <w:pPr>
            <w:pStyle w:val="TOC3"/>
            <w:tabs>
              <w:tab w:val="right" w:leader="dot" w:pos="8777"/>
            </w:tabs>
            <w:rPr>
              <w:rFonts w:asciiTheme="minorHAnsi" w:eastAsiaTheme="minorEastAsia" w:hAnsiTheme="minorHAnsi" w:cstheme="minorBidi"/>
              <w:noProof/>
              <w:sz w:val="22"/>
              <w:szCs w:val="22"/>
            </w:rPr>
          </w:pPr>
          <w:hyperlink w:anchor="_Toc510577556" w:history="1">
            <w:r w:rsidR="00582E7E" w:rsidRPr="00B263E8">
              <w:rPr>
                <w:rStyle w:val="Hyperlink"/>
                <w:noProof/>
              </w:rPr>
              <w:t>2.8.2 Chi tiết đặc tả</w:t>
            </w:r>
            <w:r w:rsidR="00582E7E">
              <w:rPr>
                <w:noProof/>
                <w:webHidden/>
              </w:rPr>
              <w:tab/>
            </w:r>
            <w:r w:rsidR="00582E7E">
              <w:rPr>
                <w:noProof/>
                <w:webHidden/>
              </w:rPr>
              <w:fldChar w:fldCharType="begin"/>
            </w:r>
            <w:r w:rsidR="00582E7E">
              <w:rPr>
                <w:noProof/>
                <w:webHidden/>
              </w:rPr>
              <w:instrText xml:space="preserve"> PAGEREF _Toc510577556 \h </w:instrText>
            </w:r>
            <w:r w:rsidR="00582E7E">
              <w:rPr>
                <w:noProof/>
                <w:webHidden/>
              </w:rPr>
            </w:r>
            <w:r w:rsidR="00582E7E">
              <w:rPr>
                <w:noProof/>
                <w:webHidden/>
              </w:rPr>
              <w:fldChar w:fldCharType="separate"/>
            </w:r>
            <w:r w:rsidR="00582E7E">
              <w:rPr>
                <w:noProof/>
                <w:webHidden/>
              </w:rPr>
              <w:t>43</w:t>
            </w:r>
            <w:r w:rsidR="00582E7E">
              <w:rPr>
                <w:noProof/>
                <w:webHidden/>
              </w:rPr>
              <w:fldChar w:fldCharType="end"/>
            </w:r>
          </w:hyperlink>
        </w:p>
        <w:p w14:paraId="7F3E48BF" w14:textId="6B4406FB" w:rsidR="007E6AB9" w:rsidRPr="001638A5" w:rsidRDefault="00731957" w:rsidP="001638A5">
          <w:r>
            <w:rPr>
              <w:b/>
              <w:bCs/>
              <w:noProof/>
            </w:rPr>
            <w:fldChar w:fldCharType="end"/>
          </w:r>
        </w:p>
      </w:sdtContent>
    </w:sdt>
    <w:p w14:paraId="422BD7DC" w14:textId="7B829C43" w:rsidR="007E6AB9" w:rsidRPr="00386354" w:rsidRDefault="00A842C5">
      <w:pPr>
        <w:spacing w:after="200" w:line="276" w:lineRule="auto"/>
        <w:rPr>
          <w:rFonts w:eastAsiaTheme="majorEastAsia" w:cstheme="majorBidi"/>
          <w:b/>
          <w:bCs/>
          <w:sz w:val="32"/>
          <w:szCs w:val="28"/>
        </w:rPr>
      </w:pPr>
      <w:bookmarkStart w:id="11" w:name="_Toc499158190"/>
      <w:r>
        <w:br w:type="page"/>
      </w:r>
      <w:bookmarkEnd w:id="11"/>
    </w:p>
    <w:p w14:paraId="2704FB00" w14:textId="77777777" w:rsidR="007E6AB9" w:rsidRPr="007E6AB9" w:rsidRDefault="007B1A23" w:rsidP="00C739E2">
      <w:pPr>
        <w:pStyle w:val="Heading1"/>
        <w:numPr>
          <w:ilvl w:val="0"/>
          <w:numId w:val="0"/>
        </w:numPr>
      </w:pPr>
      <w:bookmarkStart w:id="12" w:name="_Toc499158046"/>
      <w:bookmarkStart w:id="13" w:name="_Toc510577522"/>
      <w:r>
        <w:lastRenderedPageBreak/>
        <w:t>DANH MỤC CÁC BẢNG BIỂU, HÌNH VẼ, ĐỒ THỊ</w:t>
      </w:r>
      <w:bookmarkEnd w:id="12"/>
      <w:bookmarkEnd w:id="13"/>
    </w:p>
    <w:p w14:paraId="051DEDF2" w14:textId="77777777" w:rsidR="007E6AB9" w:rsidRPr="00791EED" w:rsidRDefault="00791EED" w:rsidP="00DC2276">
      <w:pPr>
        <w:rPr>
          <w:b/>
          <w:sz w:val="28"/>
        </w:rPr>
      </w:pPr>
      <w:r w:rsidRPr="00791EED">
        <w:rPr>
          <w:b/>
          <w:sz w:val="28"/>
        </w:rPr>
        <w:t>DANH MỤC HÌNH</w:t>
      </w:r>
    </w:p>
    <w:p w14:paraId="33E69B10" w14:textId="37244325" w:rsidR="00C82926" w:rsidRDefault="00291721">
      <w:pPr>
        <w:pStyle w:val="TableofFigures"/>
        <w:tabs>
          <w:tab w:val="right" w:leader="dot" w:pos="8777"/>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511869992" w:history="1">
        <w:r w:rsidR="00C82926" w:rsidRPr="00911CAA">
          <w:rPr>
            <w:rStyle w:val="Hyperlink"/>
            <w:noProof/>
          </w:rPr>
          <w:t>Hình 1</w:t>
        </w:r>
        <w:r w:rsidR="00C82926" w:rsidRPr="00911CAA">
          <w:rPr>
            <w:rStyle w:val="Hyperlink"/>
            <w:noProof/>
          </w:rPr>
          <w:noBreakHyphen/>
          <w:t>1: Kiến trúc của PhoneGap</w:t>
        </w:r>
        <w:r w:rsidR="00C82926">
          <w:rPr>
            <w:noProof/>
            <w:webHidden/>
          </w:rPr>
          <w:tab/>
        </w:r>
        <w:r w:rsidR="00C82926">
          <w:rPr>
            <w:noProof/>
            <w:webHidden/>
          </w:rPr>
          <w:fldChar w:fldCharType="begin"/>
        </w:r>
        <w:r w:rsidR="00C82926">
          <w:rPr>
            <w:noProof/>
            <w:webHidden/>
          </w:rPr>
          <w:instrText xml:space="preserve"> PAGEREF _Toc511869992 \h </w:instrText>
        </w:r>
        <w:r w:rsidR="00C82926">
          <w:rPr>
            <w:noProof/>
            <w:webHidden/>
          </w:rPr>
        </w:r>
        <w:r w:rsidR="00C82926">
          <w:rPr>
            <w:noProof/>
            <w:webHidden/>
          </w:rPr>
          <w:fldChar w:fldCharType="separate"/>
        </w:r>
        <w:r w:rsidR="00C82926">
          <w:rPr>
            <w:noProof/>
            <w:webHidden/>
          </w:rPr>
          <w:t>6</w:t>
        </w:r>
        <w:r w:rsidR="00C82926">
          <w:rPr>
            <w:noProof/>
            <w:webHidden/>
          </w:rPr>
          <w:fldChar w:fldCharType="end"/>
        </w:r>
      </w:hyperlink>
    </w:p>
    <w:p w14:paraId="30D7874F" w14:textId="718AD950" w:rsidR="00C82926" w:rsidRDefault="00C82926">
      <w:pPr>
        <w:pStyle w:val="TableofFigures"/>
        <w:tabs>
          <w:tab w:val="right" w:leader="dot" w:pos="8777"/>
        </w:tabs>
        <w:rPr>
          <w:rFonts w:asciiTheme="minorHAnsi" w:eastAsiaTheme="minorEastAsia" w:hAnsiTheme="minorHAnsi" w:cstheme="minorBidi"/>
          <w:noProof/>
          <w:sz w:val="22"/>
          <w:szCs w:val="22"/>
        </w:rPr>
      </w:pPr>
      <w:hyperlink w:anchor="_Toc511869993" w:history="1">
        <w:r w:rsidRPr="00911CAA">
          <w:rPr>
            <w:rStyle w:val="Hyperlink"/>
            <w:noProof/>
          </w:rPr>
          <w:t>Hình 1</w:t>
        </w:r>
        <w:r w:rsidRPr="00911CAA">
          <w:rPr>
            <w:rStyle w:val="Hyperlink"/>
            <w:noProof/>
          </w:rPr>
          <w:noBreakHyphen/>
          <w:t>2: Sơ đồ hoạt động của ứng dụng PhoneGap</w:t>
        </w:r>
        <w:r>
          <w:rPr>
            <w:noProof/>
            <w:webHidden/>
          </w:rPr>
          <w:tab/>
        </w:r>
        <w:r>
          <w:rPr>
            <w:noProof/>
            <w:webHidden/>
          </w:rPr>
          <w:fldChar w:fldCharType="begin"/>
        </w:r>
        <w:r>
          <w:rPr>
            <w:noProof/>
            <w:webHidden/>
          </w:rPr>
          <w:instrText xml:space="preserve"> PAGEREF _Toc511869993 \h </w:instrText>
        </w:r>
        <w:r>
          <w:rPr>
            <w:noProof/>
            <w:webHidden/>
          </w:rPr>
        </w:r>
        <w:r>
          <w:rPr>
            <w:noProof/>
            <w:webHidden/>
          </w:rPr>
          <w:fldChar w:fldCharType="separate"/>
        </w:r>
        <w:r>
          <w:rPr>
            <w:noProof/>
            <w:webHidden/>
          </w:rPr>
          <w:t>7</w:t>
        </w:r>
        <w:r>
          <w:rPr>
            <w:noProof/>
            <w:webHidden/>
          </w:rPr>
          <w:fldChar w:fldCharType="end"/>
        </w:r>
      </w:hyperlink>
    </w:p>
    <w:p w14:paraId="576EBB03" w14:textId="3D9115CB" w:rsidR="00C82926" w:rsidRDefault="00C82926">
      <w:pPr>
        <w:pStyle w:val="TableofFigures"/>
        <w:tabs>
          <w:tab w:val="right" w:leader="dot" w:pos="8777"/>
        </w:tabs>
        <w:rPr>
          <w:rFonts w:asciiTheme="minorHAnsi" w:eastAsiaTheme="minorEastAsia" w:hAnsiTheme="minorHAnsi" w:cstheme="minorBidi"/>
          <w:noProof/>
          <w:sz w:val="22"/>
          <w:szCs w:val="22"/>
        </w:rPr>
      </w:pPr>
      <w:hyperlink w:anchor="_Toc511869994" w:history="1">
        <w:r w:rsidRPr="00911CAA">
          <w:rPr>
            <w:rStyle w:val="Hyperlink"/>
            <w:noProof/>
          </w:rPr>
          <w:t>Hình 1</w:t>
        </w:r>
        <w:r w:rsidRPr="00911CAA">
          <w:rPr>
            <w:rStyle w:val="Hyperlink"/>
            <w:noProof/>
          </w:rPr>
          <w:noBreakHyphen/>
          <w:t>3: Danh sách các API PhoneGap hỗ trợ</w:t>
        </w:r>
        <w:r>
          <w:rPr>
            <w:noProof/>
            <w:webHidden/>
          </w:rPr>
          <w:tab/>
        </w:r>
        <w:r>
          <w:rPr>
            <w:noProof/>
            <w:webHidden/>
          </w:rPr>
          <w:fldChar w:fldCharType="begin"/>
        </w:r>
        <w:r>
          <w:rPr>
            <w:noProof/>
            <w:webHidden/>
          </w:rPr>
          <w:instrText xml:space="preserve"> PAGEREF _Toc511869994 \h </w:instrText>
        </w:r>
        <w:r>
          <w:rPr>
            <w:noProof/>
            <w:webHidden/>
          </w:rPr>
        </w:r>
        <w:r>
          <w:rPr>
            <w:noProof/>
            <w:webHidden/>
          </w:rPr>
          <w:fldChar w:fldCharType="separate"/>
        </w:r>
        <w:r>
          <w:rPr>
            <w:noProof/>
            <w:webHidden/>
          </w:rPr>
          <w:t>7</w:t>
        </w:r>
        <w:r>
          <w:rPr>
            <w:noProof/>
            <w:webHidden/>
          </w:rPr>
          <w:fldChar w:fldCharType="end"/>
        </w:r>
      </w:hyperlink>
    </w:p>
    <w:p w14:paraId="4E094FB6" w14:textId="5C9C3F12" w:rsidR="00C82926" w:rsidRDefault="00C82926">
      <w:pPr>
        <w:pStyle w:val="TableofFigures"/>
        <w:tabs>
          <w:tab w:val="right" w:leader="dot" w:pos="8777"/>
        </w:tabs>
        <w:rPr>
          <w:rFonts w:asciiTheme="minorHAnsi" w:eastAsiaTheme="minorEastAsia" w:hAnsiTheme="minorHAnsi" w:cstheme="minorBidi"/>
          <w:noProof/>
          <w:sz w:val="22"/>
          <w:szCs w:val="22"/>
        </w:rPr>
      </w:pPr>
      <w:hyperlink w:anchor="_Toc511869995" w:history="1">
        <w:r w:rsidRPr="00911CAA">
          <w:rPr>
            <w:rStyle w:val="Hyperlink"/>
            <w:noProof/>
          </w:rPr>
          <w:t>Hình 1</w:t>
        </w:r>
        <w:r w:rsidRPr="00911CAA">
          <w:rPr>
            <w:rStyle w:val="Hyperlink"/>
            <w:noProof/>
          </w:rPr>
          <w:noBreakHyphen/>
          <w:t>4: Giao diện ứng dụng mẫu của PhoneGap chạy trong trình duyệt khi cài đặt thành công</w:t>
        </w:r>
        <w:r>
          <w:rPr>
            <w:noProof/>
            <w:webHidden/>
          </w:rPr>
          <w:tab/>
        </w:r>
        <w:r>
          <w:rPr>
            <w:noProof/>
            <w:webHidden/>
          </w:rPr>
          <w:fldChar w:fldCharType="begin"/>
        </w:r>
        <w:r>
          <w:rPr>
            <w:noProof/>
            <w:webHidden/>
          </w:rPr>
          <w:instrText xml:space="preserve"> PAGEREF _Toc511869995 \h </w:instrText>
        </w:r>
        <w:r>
          <w:rPr>
            <w:noProof/>
            <w:webHidden/>
          </w:rPr>
        </w:r>
        <w:r>
          <w:rPr>
            <w:noProof/>
            <w:webHidden/>
          </w:rPr>
          <w:fldChar w:fldCharType="separate"/>
        </w:r>
        <w:r>
          <w:rPr>
            <w:noProof/>
            <w:webHidden/>
          </w:rPr>
          <w:t>9</w:t>
        </w:r>
        <w:r>
          <w:rPr>
            <w:noProof/>
            <w:webHidden/>
          </w:rPr>
          <w:fldChar w:fldCharType="end"/>
        </w:r>
      </w:hyperlink>
    </w:p>
    <w:p w14:paraId="7AD3F525" w14:textId="71F089E2" w:rsidR="0089460E" w:rsidRDefault="00291721" w:rsidP="009741A6">
      <w:pPr>
        <w:tabs>
          <w:tab w:val="center" w:pos="6379"/>
        </w:tabs>
        <w:spacing w:after="200" w:line="360" w:lineRule="auto"/>
        <w:rPr>
          <w:sz w:val="26"/>
          <w:szCs w:val="26"/>
        </w:rPr>
      </w:pPr>
      <w:r>
        <w:rPr>
          <w:sz w:val="26"/>
          <w:szCs w:val="26"/>
        </w:rPr>
        <w:fldChar w:fldCharType="end"/>
      </w:r>
    </w:p>
    <w:p w14:paraId="1BBAEA09" w14:textId="4097A170" w:rsidR="006D4203" w:rsidRDefault="0089460E" w:rsidP="0089460E">
      <w:pPr>
        <w:spacing w:after="200" w:line="276" w:lineRule="auto"/>
        <w:rPr>
          <w:sz w:val="26"/>
          <w:szCs w:val="26"/>
        </w:rPr>
      </w:pPr>
      <w:r>
        <w:rPr>
          <w:sz w:val="26"/>
          <w:szCs w:val="26"/>
        </w:rPr>
        <w:br w:type="page"/>
      </w:r>
    </w:p>
    <w:p w14:paraId="23BB20B3" w14:textId="7B7BD565" w:rsidR="00C6717A" w:rsidRDefault="0083514A" w:rsidP="00701116">
      <w:pPr>
        <w:pStyle w:val="Heading1"/>
      </w:pPr>
      <w:r>
        <w:lastRenderedPageBreak/>
        <w:t>TỔNG QUAN</w:t>
      </w:r>
    </w:p>
    <w:p w14:paraId="2ADF655F" w14:textId="3A34E42B" w:rsidR="001123F3" w:rsidRDefault="001F76B4" w:rsidP="000D745D">
      <w:pPr>
        <w:pStyle w:val="Heading2"/>
      </w:pPr>
      <w:r>
        <w:t>Lập trình p</w:t>
      </w:r>
      <w:r w:rsidR="007E0586">
        <w:t>hần mềm đ</w:t>
      </w:r>
      <w:r w:rsidR="001123F3">
        <w:t>a nền tảng</w:t>
      </w:r>
    </w:p>
    <w:p w14:paraId="4186C91B" w14:textId="3B98867E" w:rsidR="00D00F6C" w:rsidRDefault="004D0310" w:rsidP="00D00F6C">
      <w:pPr>
        <w:pStyle w:val="Heading3"/>
      </w:pPr>
      <w:r>
        <w:t>Khái niệm</w:t>
      </w:r>
    </w:p>
    <w:p w14:paraId="1AF514D1" w14:textId="656C6A23" w:rsidR="00C27EC9" w:rsidRDefault="00C27EC9" w:rsidP="002555B5">
      <w:pPr>
        <w:pStyle w:val="Nidungvnbn"/>
      </w:pPr>
      <w:r w:rsidRPr="00C27EC9">
        <w:t>Như chúng ta đã biết, để lập trình cho nền tảng Android thì phải sử dụng ngôn ngữ lập trình Java và để lập trình cho nền tảng iOS thì phải sử dụng ngôn ngữ lập trình Object-C hoặc ngôn ngữ lập trình Swift. Vậy thì cứ mỗi một nền tảng, lập trình viên phải sử dụng một ngôn ngữ tương ứng để tạo ra chương trình. Vấn đề đặt ra cho chúng ta là liệu có một phương pháp nào hỗ trợ các lập trình viên chỉ sử dụng một ngôn ngữ duy nhất nhưng vẫn có thể tạo ra những chương trình chạy trên nhiều nền tảng khác nhau</w:t>
      </w:r>
      <w:r>
        <w:t>.</w:t>
      </w:r>
    </w:p>
    <w:p w14:paraId="0B309CCE" w14:textId="4CBCB663" w:rsidR="00D00F6C" w:rsidRDefault="00D00F6C" w:rsidP="002555B5">
      <w:pPr>
        <w:pStyle w:val="Nidungvnbn"/>
      </w:pPr>
      <w:hyperlink r:id="rId11" w:history="1">
        <w:r w:rsidRPr="00816FA1">
          <w:rPr>
            <w:rStyle w:val="Hyperlink"/>
          </w:rPr>
          <w:t>http://giasutinhoc.vn/lap-trinh-android-voi-xamarin/tong-quan-ve-lap-trinh-da-nen-tang/</w:t>
        </w:r>
      </w:hyperlink>
    </w:p>
    <w:p w14:paraId="53E5F8AE" w14:textId="09B65BA8" w:rsidR="00D00F6C" w:rsidRDefault="001F76B4" w:rsidP="002555B5">
      <w:pPr>
        <w:pStyle w:val="Nidungvnbn"/>
      </w:pPr>
      <w:r>
        <w:t>Như vậy lập trình</w:t>
      </w:r>
      <w:r w:rsidR="002D3EB0">
        <w:t xml:space="preserve"> đa nền tảng có thể hiểu là</w:t>
      </w:r>
      <w:r>
        <w:t xml:space="preserve"> </w:t>
      </w:r>
      <w:r w:rsidRPr="001F76B4">
        <w:t>Write Once Run Anywhere (WORA) – “Viết một nơi, chạy muôn nơi” là đoạn code được viết một lần duy nhất trên một platform, nhưng có thể chạy trên nhiều platform khác nhau</w:t>
      </w:r>
      <w:r w:rsidR="007E70D8">
        <w:t xml:space="preserve"> (Android, iOS, Windows Phone)</w:t>
      </w:r>
      <w:r w:rsidRPr="001F76B4">
        <w:t>.</w:t>
      </w:r>
    </w:p>
    <w:p w14:paraId="1D3E64B6" w14:textId="46FA18CA" w:rsidR="00762B66" w:rsidRDefault="00762B66" w:rsidP="002555B5">
      <w:pPr>
        <w:pStyle w:val="Nidungvnbn"/>
      </w:pPr>
      <w:r w:rsidRPr="00762B66">
        <w:t>https://techtalk.vn/top-10-bo-cong-cu-cho-ung-dung-di-dong-da-nen-tang.html</w:t>
      </w:r>
    </w:p>
    <w:p w14:paraId="5EDB7E85" w14:textId="6F177A4A" w:rsidR="004D0310" w:rsidRDefault="00A460DD" w:rsidP="00587384">
      <w:pPr>
        <w:pStyle w:val="Heading3"/>
      </w:pPr>
      <w:r>
        <w:t xml:space="preserve">Các framework </w:t>
      </w:r>
      <w:r w:rsidR="009F49DC">
        <w:t>cho lập trình phần mềm</w:t>
      </w:r>
      <w:r w:rsidR="004D0310">
        <w:t xml:space="preserve"> di đ</w:t>
      </w:r>
      <w:r w:rsidR="00F376EF">
        <w:t>ộ</w:t>
      </w:r>
      <w:r w:rsidR="004D0310">
        <w:t>ng đa nền tảng</w:t>
      </w:r>
    </w:p>
    <w:p w14:paraId="510308CD" w14:textId="6A327C9B" w:rsidR="004D0310" w:rsidRDefault="0071667F" w:rsidP="00915A07">
      <w:pPr>
        <w:pStyle w:val="Nidungvnbn"/>
        <w:numPr>
          <w:ilvl w:val="0"/>
          <w:numId w:val="4"/>
        </w:numPr>
        <w:ind w:left="360"/>
      </w:pPr>
      <w:r w:rsidRPr="003432FD">
        <w:rPr>
          <w:b/>
        </w:rPr>
        <w:t>PhoneGap</w:t>
      </w:r>
      <w:r>
        <w:t>:</w:t>
      </w:r>
      <w:r w:rsidR="00091A88">
        <w:t xml:space="preserve"> </w:t>
      </w:r>
      <w:r w:rsidR="00091A88" w:rsidRPr="00091A88">
        <w:t xml:space="preserve">một nền tảng mã nguồn mở dùng để phát triển ứng dụng mobile cho cả iOS, Android, Windows Phone, BlackBerry, webOS, Bada, Symbian cùng lúc, viết một lần, biên dịch qua cloud và chạy trên nhiều nền tảng smartphone khác nhau. Đây là một dự án nguồn mở miễn phí của Nitobi giúp việc phát triển ứng dụng di động dễ dàng hơn đối với mọi hệ điều hành, hiện đã có 40.000 lượt tải về mỗi tháng, tổng cộng là 600.000 lượt tải, đội ngũ phát triển ổn định. Phiên bản hiện tại PhoneGap 2.7.0 vừa được phát hành, cho phép nhà phát triển sử dụng </w:t>
      </w:r>
      <w:r w:rsidR="00091A88" w:rsidRPr="00840E33">
        <w:rPr>
          <w:b/>
        </w:rPr>
        <w:t>HTML, CSS</w:t>
      </w:r>
      <w:r w:rsidR="00091A88" w:rsidRPr="00091A88">
        <w:t xml:space="preserve"> và </w:t>
      </w:r>
      <w:r w:rsidR="00091A88" w:rsidRPr="00840E33">
        <w:rPr>
          <w:b/>
        </w:rPr>
        <w:t>JavaSript</w:t>
      </w:r>
      <w:r w:rsidR="00091A88" w:rsidRPr="00091A88">
        <w:t xml:space="preserve"> để viết và triển khai ứng dụng.</w:t>
      </w:r>
    </w:p>
    <w:p w14:paraId="2608E7F2" w14:textId="161915A3" w:rsidR="0071667F" w:rsidRDefault="0071667F" w:rsidP="00915A07">
      <w:pPr>
        <w:pStyle w:val="Nidungvnbn"/>
        <w:numPr>
          <w:ilvl w:val="0"/>
          <w:numId w:val="4"/>
        </w:numPr>
        <w:ind w:left="360"/>
      </w:pPr>
      <w:r w:rsidRPr="003432FD">
        <w:rPr>
          <w:b/>
        </w:rPr>
        <w:t>React Native</w:t>
      </w:r>
      <w:r w:rsidR="00D31A35">
        <w:t>:</w:t>
      </w:r>
      <w:r w:rsidR="00774783">
        <w:t xml:space="preserve"> </w:t>
      </w:r>
      <w:r w:rsidR="00774783" w:rsidRPr="00774783">
        <w:t xml:space="preserve">một framework cho phép các lập trình viên xây dựng các ứng dụng native mà </w:t>
      </w:r>
      <w:r w:rsidR="00774783" w:rsidRPr="00DC4F54">
        <w:rPr>
          <w:b/>
        </w:rPr>
        <w:t>chỉ sử dụng ngôn ngữ lập trình javascript</w:t>
      </w:r>
      <w:r w:rsidR="00774783" w:rsidRPr="00774783">
        <w:t xml:space="preserve">. React native cho phép bạn xây dựng các ứng dụng trên android và ios chỉ với một ngôn ngữ thống nhất là </w:t>
      </w:r>
      <w:r w:rsidR="00774783" w:rsidRPr="00774783">
        <w:lastRenderedPageBreak/>
        <w:t>javascript nhưng mang lại trải nghiệm native app thực sự. Không như các framework hybrid khác (viết một lần triển khai nhiều nơi), React native tập trung vào việc một lập trình viên làm việc hiệu quả trên môi trường đa nền tảng như thế nào.</w:t>
      </w:r>
    </w:p>
    <w:p w14:paraId="6F29FDBD" w14:textId="5877DB2F" w:rsidR="0071667F" w:rsidRDefault="0071667F" w:rsidP="00915A07">
      <w:pPr>
        <w:pStyle w:val="Nidungvnbn"/>
        <w:numPr>
          <w:ilvl w:val="0"/>
          <w:numId w:val="4"/>
        </w:numPr>
        <w:ind w:left="360"/>
      </w:pPr>
      <w:r w:rsidRPr="00560082">
        <w:rPr>
          <w:b/>
        </w:rPr>
        <w:t>Xamarin</w:t>
      </w:r>
      <w:r w:rsidR="00174461">
        <w:t xml:space="preserve">: </w:t>
      </w:r>
      <w:r w:rsidR="003A7F40" w:rsidRPr="003A7F40">
        <w:t>giúp bạn xây dựng native apps cho nhiều nền tảng khác nhau, bằng</w:t>
      </w:r>
      <w:r w:rsidR="003A7F40" w:rsidRPr="003A7F40">
        <w:rPr>
          <w:bCs/>
        </w:rPr>
        <w:t> </w:t>
      </w:r>
      <w:r w:rsidR="003A7F40" w:rsidRPr="00560082">
        <w:rPr>
          <w:b/>
          <w:bCs/>
        </w:rPr>
        <w:t>C#</w:t>
      </w:r>
      <w:r w:rsidR="003A7F40" w:rsidRPr="003A7F40">
        <w:rPr>
          <w:bCs/>
        </w:rPr>
        <w:t xml:space="preserve"> code base dùng chung</w:t>
      </w:r>
      <w:r w:rsidR="003A7F40" w:rsidRPr="003A7F40">
        <w:t>. Với Xamarin, bạn </w:t>
      </w:r>
      <w:r w:rsidR="003A7F40" w:rsidRPr="003A7F40">
        <w:rPr>
          <w:bCs/>
        </w:rPr>
        <w:t>có thể làm mọi thứ với Objective-C, Swift hay Java</w:t>
      </w:r>
      <w:r w:rsidR="003A7F40" w:rsidRPr="003A7F40">
        <w:t>. Bộ công cụ cho phép bạn</w:t>
      </w:r>
      <w:r w:rsidR="003A7F40" w:rsidRPr="003A7F40">
        <w:rPr>
          <w:bCs/>
        </w:rPr>
        <w:t> sử dụng cùng một IDE, ngôn ngữ và APIs ở mọi nơi</w:t>
      </w:r>
      <w:r w:rsidR="003A7F40" w:rsidRPr="003A7F40">
        <w:t>.</w:t>
      </w:r>
    </w:p>
    <w:p w14:paraId="2E9125EB" w14:textId="1559FC6F" w:rsidR="0071667F" w:rsidRDefault="0071667F" w:rsidP="00915A07">
      <w:pPr>
        <w:pStyle w:val="Nidungvnbn"/>
        <w:numPr>
          <w:ilvl w:val="0"/>
          <w:numId w:val="4"/>
        </w:numPr>
        <w:ind w:left="360"/>
      </w:pPr>
      <w:r w:rsidRPr="00841F30">
        <w:rPr>
          <w:b/>
        </w:rPr>
        <w:t>Codename One</w:t>
      </w:r>
      <w:r w:rsidR="008D0AE8">
        <w:t xml:space="preserve">: </w:t>
      </w:r>
      <w:r w:rsidR="008D0AE8" w:rsidRPr="008D0AE8">
        <w:rPr>
          <w:bCs/>
        </w:rPr>
        <w:t>Codename One</w:t>
      </w:r>
      <w:r w:rsidR="008D0AE8" w:rsidRPr="008D0AE8">
        <w:t> là bộ công cụ đa nền tảng, đa thiết bị, với mục tiêu </w:t>
      </w:r>
      <w:r w:rsidR="008D0AE8" w:rsidRPr="008D0AE8">
        <w:rPr>
          <w:bCs/>
        </w:rPr>
        <w:t>sử dụng đơn giản, phát triển ứng dụng nhanh chóng và tích hợp chuyên sâu</w:t>
      </w:r>
      <w:r w:rsidR="008D0AE8" w:rsidRPr="008D0AE8">
        <w:t xml:space="preserve">. Tuy buộc bạn phải code bằng </w:t>
      </w:r>
      <w:r w:rsidR="008D0AE8" w:rsidRPr="00560082">
        <w:rPr>
          <w:b/>
        </w:rPr>
        <w:t>Java</w:t>
      </w:r>
      <w:r w:rsidR="008D0AE8" w:rsidRPr="008D0AE8">
        <w:t>, ứng dụng cũng có thể được test/đảm bảo, bằng giả lập thiết bị và công cụ test tự động</w:t>
      </w:r>
      <w:r w:rsidR="008D0AE8">
        <w:t>.</w:t>
      </w:r>
    </w:p>
    <w:p w14:paraId="331B9B6C" w14:textId="0763C36A" w:rsidR="00FA2AA7" w:rsidRPr="00FA2AA7" w:rsidRDefault="001123F3" w:rsidP="00FA2AA7">
      <w:pPr>
        <w:pStyle w:val="Heading2"/>
      </w:pPr>
      <w:r>
        <w:t>Phonegap (cordova)</w:t>
      </w:r>
    </w:p>
    <w:p w14:paraId="0001D234" w14:textId="0C72291A" w:rsidR="001123F3" w:rsidRDefault="00B11DC7" w:rsidP="00701116">
      <w:pPr>
        <w:pStyle w:val="Heading3"/>
      </w:pPr>
      <w:r>
        <w:t>Lợi ích</w:t>
      </w:r>
    </w:p>
    <w:p w14:paraId="254E2217" w14:textId="7C055C79" w:rsidR="00FA2AA7" w:rsidRDefault="00C6063D" w:rsidP="008826BC">
      <w:pPr>
        <w:pStyle w:val="Nidungvnbn"/>
      </w:pPr>
      <w:r>
        <w:t xml:space="preserve">Như đã giới thiệu ở phần 1.1.2, </w:t>
      </w:r>
      <w:r w:rsidR="008B20C2">
        <w:t>đặc điểm của PhoneGap</w:t>
      </w:r>
      <w:r w:rsidR="008826BC">
        <w:t>:</w:t>
      </w:r>
    </w:p>
    <w:p w14:paraId="66C45359" w14:textId="77777777" w:rsidR="008826BC" w:rsidRDefault="008826BC" w:rsidP="00915A07">
      <w:pPr>
        <w:pStyle w:val="Nidungvnbn"/>
        <w:numPr>
          <w:ilvl w:val="0"/>
          <w:numId w:val="5"/>
        </w:numPr>
        <w:ind w:left="1080"/>
      </w:pPr>
      <w:r>
        <w:t>PhoneGap cho phép bạn “write once, run everywhere”</w:t>
      </w:r>
    </w:p>
    <w:p w14:paraId="14BE69C2" w14:textId="77777777" w:rsidR="008826BC" w:rsidRDefault="008826BC" w:rsidP="00915A07">
      <w:pPr>
        <w:pStyle w:val="Nidungvnbn"/>
        <w:numPr>
          <w:ilvl w:val="0"/>
          <w:numId w:val="5"/>
        </w:numPr>
        <w:ind w:left="1080"/>
      </w:pPr>
      <w:r>
        <w:t>Mã nguồn PhoneGap dựa trên công nghệ web (HTML5, CSS3, Javascript) và mã nguồn mở</w:t>
      </w:r>
    </w:p>
    <w:p w14:paraId="67EBE495" w14:textId="77777777" w:rsidR="008826BC" w:rsidRDefault="008826BC" w:rsidP="00915A07">
      <w:pPr>
        <w:pStyle w:val="Nidungvnbn"/>
        <w:numPr>
          <w:ilvl w:val="0"/>
          <w:numId w:val="5"/>
        </w:numPr>
        <w:ind w:left="1080"/>
      </w:pPr>
      <w:r>
        <w:t>Bạn có được các file cài đặt trên mỗi nền tảng khác nhau thông qua các application stores (App Store, Android Market,…)</w:t>
      </w:r>
    </w:p>
    <w:p w14:paraId="64A27880" w14:textId="0D3101C0" w:rsidR="008826BC" w:rsidRDefault="008826BC" w:rsidP="00915A07">
      <w:pPr>
        <w:pStyle w:val="Nidungvnbn"/>
        <w:numPr>
          <w:ilvl w:val="0"/>
          <w:numId w:val="5"/>
        </w:numPr>
        <w:ind w:left="1080"/>
      </w:pPr>
      <w:r>
        <w:t>Cung cấp nhiều API cho phép thao tác tốt với các tính năng của thiết bị (camera, GPS, Files, Contacts…..)</w:t>
      </w:r>
    </w:p>
    <w:p w14:paraId="6ED83E68" w14:textId="70B484A3" w:rsidR="008826BC" w:rsidRDefault="008826BC" w:rsidP="008826BC">
      <w:pPr>
        <w:pStyle w:val="Nidungvnbn"/>
      </w:pPr>
      <w:r>
        <w:t>PhoneGap có thể trở thành người bạn tốt nhất của bạn nếu bạn:</w:t>
      </w:r>
    </w:p>
    <w:p w14:paraId="78DEFFA8" w14:textId="77777777" w:rsidR="008826BC" w:rsidRDefault="008826BC" w:rsidP="00915A07">
      <w:pPr>
        <w:pStyle w:val="Nidungvnbn"/>
        <w:numPr>
          <w:ilvl w:val="0"/>
          <w:numId w:val="6"/>
        </w:numPr>
        <w:ind w:left="1080"/>
      </w:pPr>
      <w:r>
        <w:t>Bạn muốn phát triển một ứng trên nhiều nền tảng khác nhau.</w:t>
      </w:r>
    </w:p>
    <w:p w14:paraId="1E02D52E" w14:textId="77777777" w:rsidR="008826BC" w:rsidRDefault="008826BC" w:rsidP="00915A07">
      <w:pPr>
        <w:pStyle w:val="Nidungvnbn"/>
        <w:numPr>
          <w:ilvl w:val="0"/>
          <w:numId w:val="6"/>
        </w:numPr>
        <w:ind w:left="1080"/>
      </w:pPr>
      <w:r>
        <w:t>Bạn biết về HTML, Javascript, CSS</w:t>
      </w:r>
    </w:p>
    <w:p w14:paraId="2C1CD122" w14:textId="6C60D2B5" w:rsidR="008826BC" w:rsidRDefault="008826BC" w:rsidP="00915A07">
      <w:pPr>
        <w:pStyle w:val="Nidungvnbn"/>
        <w:numPr>
          <w:ilvl w:val="0"/>
          <w:numId w:val="6"/>
        </w:numPr>
        <w:ind w:left="1080"/>
      </w:pPr>
      <w:r>
        <w:t>Bạn thực sự có một web site, một ứng dụng web . Do đó bạn có thể sử dụng lại một phần củ ứng dụng này.</w:t>
      </w:r>
    </w:p>
    <w:p w14:paraId="5980635C" w14:textId="74A515AD" w:rsidR="003240E3" w:rsidRDefault="003240E3" w:rsidP="003240E3">
      <w:pPr>
        <w:pStyle w:val="Heading3"/>
      </w:pPr>
      <w:r>
        <w:lastRenderedPageBreak/>
        <w:t>Kiến trúc</w:t>
      </w:r>
    </w:p>
    <w:p w14:paraId="323BD6AA" w14:textId="77777777" w:rsidR="00427B69" w:rsidRDefault="00427B69" w:rsidP="00427B69">
      <w:pPr>
        <w:keepNext/>
        <w:jc w:val="center"/>
      </w:pPr>
      <w:r>
        <w:rPr>
          <w:noProof/>
        </w:rPr>
        <w:drawing>
          <wp:inline distT="0" distB="0" distL="0" distR="0" wp14:anchorId="0A507D15" wp14:editId="0D3BB0C4">
            <wp:extent cx="4524375" cy="3495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4375" cy="3495675"/>
                    </a:xfrm>
                    <a:prstGeom prst="rect">
                      <a:avLst/>
                    </a:prstGeom>
                    <a:noFill/>
                    <a:ln>
                      <a:noFill/>
                    </a:ln>
                  </pic:spPr>
                </pic:pic>
              </a:graphicData>
            </a:graphic>
          </wp:inline>
        </w:drawing>
      </w:r>
    </w:p>
    <w:p w14:paraId="7C3D8C40" w14:textId="0EBA1D5B" w:rsidR="003240E3" w:rsidRDefault="00427B69" w:rsidP="00427B69">
      <w:pPr>
        <w:pStyle w:val="Caption"/>
      </w:pPr>
      <w:bookmarkStart w:id="14" w:name="_Toc511869992"/>
      <w:r>
        <w:t xml:space="preserve">Hình </w:t>
      </w:r>
      <w:r w:rsidR="00E2234D">
        <w:fldChar w:fldCharType="begin"/>
      </w:r>
      <w:r w:rsidR="00E2234D">
        <w:instrText xml:space="preserve"> STYLEREF 1 \s </w:instrText>
      </w:r>
      <w:r w:rsidR="00E2234D">
        <w:fldChar w:fldCharType="separate"/>
      </w:r>
      <w:r w:rsidR="00E2234D">
        <w:rPr>
          <w:noProof/>
        </w:rPr>
        <w:t>1</w:t>
      </w:r>
      <w:r w:rsidR="00E2234D">
        <w:fldChar w:fldCharType="end"/>
      </w:r>
      <w:r w:rsidR="00E2234D">
        <w:noBreakHyphen/>
      </w:r>
      <w:r w:rsidR="00E2234D">
        <w:fldChar w:fldCharType="begin"/>
      </w:r>
      <w:r w:rsidR="00E2234D">
        <w:instrText xml:space="preserve"> SEQ Hình \* ARABIC \s 1 </w:instrText>
      </w:r>
      <w:r w:rsidR="00E2234D">
        <w:fldChar w:fldCharType="separate"/>
      </w:r>
      <w:r w:rsidR="00E2234D">
        <w:rPr>
          <w:noProof/>
        </w:rPr>
        <w:t>1</w:t>
      </w:r>
      <w:r w:rsidR="00E2234D">
        <w:fldChar w:fldCharType="end"/>
      </w:r>
      <w:r>
        <w:t>: Kiến trúc của PhoneGap</w:t>
      </w:r>
      <w:bookmarkEnd w:id="14"/>
    </w:p>
    <w:p w14:paraId="54A83C14" w14:textId="404EFDA0" w:rsidR="000169E6" w:rsidRDefault="000169E6" w:rsidP="000169E6">
      <w:pPr>
        <w:pStyle w:val="Bngbiu-nidung"/>
      </w:pPr>
      <w:r>
        <w:t>Framework PhoneGap chủ yếu là một thư viện Javascript cho phép các ứng dụng viết bằng HTML/Javascript truy cập sâu vào những tính năng của thiết bị.    Framework PhoneGap cũng là một Native Component, do đó các ứng dụng được viết bằng PhoneGap cũng có thể làm việc như một ứng dụng viết bằng ngôn ngữ chính thống.</w:t>
      </w:r>
    </w:p>
    <w:p w14:paraId="3C76F6F2" w14:textId="3164C19C" w:rsidR="000169E6" w:rsidRDefault="000169E6" w:rsidP="000169E6">
      <w:pPr>
        <w:pStyle w:val="Bngbiu-nidung"/>
      </w:pPr>
      <w:r>
        <w:t>Xem hình trên, một ứng dụng xây dựng bằng PhonGap sẽ gồm hai thành phần chính yếu:</w:t>
      </w:r>
    </w:p>
    <w:p w14:paraId="1A189209" w14:textId="5CD3D32B" w:rsidR="000169E6" w:rsidRDefault="000169E6" w:rsidP="00915A07">
      <w:pPr>
        <w:pStyle w:val="Bngbiu-nidung"/>
        <w:numPr>
          <w:ilvl w:val="0"/>
          <w:numId w:val="8"/>
        </w:numPr>
        <w:ind w:left="1080"/>
      </w:pPr>
      <w:r>
        <w:t>JavaScript Business Logic Part: thành phần điểu khiển về giao diện và chức năng của chương trình.</w:t>
      </w:r>
    </w:p>
    <w:p w14:paraId="13B333FA" w14:textId="09CC777F" w:rsidR="000169E6" w:rsidRDefault="000169E6" w:rsidP="00915A07">
      <w:pPr>
        <w:pStyle w:val="Bngbiu-nidung"/>
        <w:numPr>
          <w:ilvl w:val="0"/>
          <w:numId w:val="8"/>
        </w:numPr>
        <w:ind w:left="1080"/>
      </w:pPr>
      <w:r>
        <w:t>JavaScript Part: thành phần truy cập và điều khiển thiết bị (điện thoại hoặc máy tính bảng).</w:t>
      </w:r>
    </w:p>
    <w:p w14:paraId="74F37EA6" w14:textId="5B716FE1" w:rsidR="00032871" w:rsidRDefault="000169E6" w:rsidP="000169E6">
      <w:pPr>
        <w:pStyle w:val="Bngbiu-nidung"/>
      </w:pPr>
      <w:r>
        <w:t xml:space="preserve">Lấy minh họa về một ứng dụng như Facebook. Thành phần chính đầu tiên của ứng dụng là trang đăng nhập và sau đó là tải các hình ảnh, các bài đăng. Tiếp theo, khi người dùng muốn chụp và đăng ảnh của mình lên Facebook. Lúc đó, ứng dụng sẽ </w:t>
      </w:r>
      <w:r>
        <w:lastRenderedPageBreak/>
        <w:t>gọi Camera API của PhoneGap để truy cập vào Camera điện thoại, chụp hình, lưu hình và truy xuất hình đó. Tiếp đó nữa, Ajax sẽ gọi Facebook Server để tải ảnh lên.</w:t>
      </w:r>
    </w:p>
    <w:p w14:paraId="171E3C97" w14:textId="77777777" w:rsidR="006024A5" w:rsidRDefault="006024A5" w:rsidP="00925345">
      <w:pPr>
        <w:pStyle w:val="Nidungvnbn"/>
      </w:pPr>
      <w:r>
        <w:rPr>
          <w:noProof/>
        </w:rPr>
        <w:drawing>
          <wp:inline distT="0" distB="0" distL="0" distR="0" wp14:anchorId="043F92F7" wp14:editId="5BAC95B5">
            <wp:extent cx="4819650" cy="31900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e.jpg"/>
                    <pic:cNvPicPr/>
                  </pic:nvPicPr>
                  <pic:blipFill>
                    <a:blip r:embed="rId13">
                      <a:extLst>
                        <a:ext uri="{28A0092B-C50C-407E-A947-70E740481C1C}">
                          <a14:useLocalDpi xmlns:a14="http://schemas.microsoft.com/office/drawing/2010/main" val="0"/>
                        </a:ext>
                      </a:extLst>
                    </a:blip>
                    <a:stretch>
                      <a:fillRect/>
                    </a:stretch>
                  </pic:blipFill>
                  <pic:spPr>
                    <a:xfrm>
                      <a:off x="0" y="0"/>
                      <a:ext cx="4822249" cy="3191783"/>
                    </a:xfrm>
                    <a:prstGeom prst="rect">
                      <a:avLst/>
                    </a:prstGeom>
                  </pic:spPr>
                </pic:pic>
              </a:graphicData>
            </a:graphic>
          </wp:inline>
        </w:drawing>
      </w:r>
    </w:p>
    <w:p w14:paraId="10D5675A" w14:textId="57B9B196" w:rsidR="00B65BEC" w:rsidRDefault="006024A5" w:rsidP="00B65BEC">
      <w:pPr>
        <w:pStyle w:val="Caption"/>
      </w:pPr>
      <w:bookmarkStart w:id="15" w:name="_Toc511869993"/>
      <w:r>
        <w:t xml:space="preserve">Hình </w:t>
      </w:r>
      <w:r w:rsidR="00E2234D">
        <w:fldChar w:fldCharType="begin"/>
      </w:r>
      <w:r w:rsidR="00E2234D">
        <w:instrText xml:space="preserve"> STYLEREF 1 \s </w:instrText>
      </w:r>
      <w:r w:rsidR="00E2234D">
        <w:fldChar w:fldCharType="separate"/>
      </w:r>
      <w:r w:rsidR="00E2234D">
        <w:rPr>
          <w:noProof/>
        </w:rPr>
        <w:t>1</w:t>
      </w:r>
      <w:r w:rsidR="00E2234D">
        <w:fldChar w:fldCharType="end"/>
      </w:r>
      <w:r w:rsidR="00E2234D">
        <w:noBreakHyphen/>
      </w:r>
      <w:r w:rsidR="00E2234D">
        <w:fldChar w:fldCharType="begin"/>
      </w:r>
      <w:r w:rsidR="00E2234D">
        <w:instrText xml:space="preserve"> SEQ Hình \* ARABIC \s 1 </w:instrText>
      </w:r>
      <w:r w:rsidR="00E2234D">
        <w:fldChar w:fldCharType="separate"/>
      </w:r>
      <w:r w:rsidR="00E2234D">
        <w:rPr>
          <w:noProof/>
        </w:rPr>
        <w:t>2</w:t>
      </w:r>
      <w:r w:rsidR="00E2234D">
        <w:fldChar w:fldCharType="end"/>
      </w:r>
      <w:r>
        <w:t>: Sơ đồ hoạt động của ứng dụng PhoneGap</w:t>
      </w:r>
      <w:bookmarkEnd w:id="15"/>
    </w:p>
    <w:p w14:paraId="703A322C" w14:textId="6537DA6B" w:rsidR="00B65BEC" w:rsidRPr="00B65BEC" w:rsidRDefault="00CA7C9A" w:rsidP="00B65BEC">
      <w:r>
        <w:t>Các API hỗ trợ:</w:t>
      </w:r>
    </w:p>
    <w:p w14:paraId="451AFDC8" w14:textId="77777777" w:rsidR="007470F7" w:rsidRDefault="006024A5" w:rsidP="00925345">
      <w:pPr>
        <w:pStyle w:val="Nidungvnbn"/>
      </w:pPr>
      <w:r w:rsidRPr="00925345">
        <w:drawing>
          <wp:inline distT="0" distB="0" distL="0" distR="0" wp14:anchorId="65C1CA52" wp14:editId="5AFE3BE8">
            <wp:extent cx="5038725" cy="319515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i.png"/>
                    <pic:cNvPicPr/>
                  </pic:nvPicPr>
                  <pic:blipFill>
                    <a:blip r:embed="rId14">
                      <a:extLst>
                        <a:ext uri="{28A0092B-C50C-407E-A947-70E740481C1C}">
                          <a14:useLocalDpi xmlns:a14="http://schemas.microsoft.com/office/drawing/2010/main" val="0"/>
                        </a:ext>
                      </a:extLst>
                    </a:blip>
                    <a:stretch>
                      <a:fillRect/>
                    </a:stretch>
                  </pic:blipFill>
                  <pic:spPr>
                    <a:xfrm>
                      <a:off x="0" y="0"/>
                      <a:ext cx="5063525" cy="3210876"/>
                    </a:xfrm>
                    <a:prstGeom prst="rect">
                      <a:avLst/>
                    </a:prstGeom>
                  </pic:spPr>
                </pic:pic>
              </a:graphicData>
            </a:graphic>
          </wp:inline>
        </w:drawing>
      </w:r>
    </w:p>
    <w:p w14:paraId="29DE0061" w14:textId="08CC6C9F" w:rsidR="00120137" w:rsidRDefault="007470F7" w:rsidP="007D73EE">
      <w:pPr>
        <w:pStyle w:val="Caption"/>
      </w:pPr>
      <w:bookmarkStart w:id="16" w:name="_Toc511869994"/>
      <w:r>
        <w:t xml:space="preserve">Hình </w:t>
      </w:r>
      <w:r w:rsidR="00E2234D">
        <w:fldChar w:fldCharType="begin"/>
      </w:r>
      <w:r w:rsidR="00E2234D">
        <w:instrText xml:space="preserve"> STYLEREF 1 \s </w:instrText>
      </w:r>
      <w:r w:rsidR="00E2234D">
        <w:fldChar w:fldCharType="separate"/>
      </w:r>
      <w:r w:rsidR="00E2234D">
        <w:rPr>
          <w:noProof/>
        </w:rPr>
        <w:t>1</w:t>
      </w:r>
      <w:r w:rsidR="00E2234D">
        <w:fldChar w:fldCharType="end"/>
      </w:r>
      <w:r w:rsidR="00E2234D">
        <w:noBreakHyphen/>
      </w:r>
      <w:r w:rsidR="00E2234D">
        <w:fldChar w:fldCharType="begin"/>
      </w:r>
      <w:r w:rsidR="00E2234D">
        <w:instrText xml:space="preserve"> SEQ Hình \* ARABIC \s 1 </w:instrText>
      </w:r>
      <w:r w:rsidR="00E2234D">
        <w:fldChar w:fldCharType="separate"/>
      </w:r>
      <w:r w:rsidR="00E2234D">
        <w:rPr>
          <w:noProof/>
        </w:rPr>
        <w:t>3</w:t>
      </w:r>
      <w:r w:rsidR="00E2234D">
        <w:fldChar w:fldCharType="end"/>
      </w:r>
      <w:r>
        <w:t>: Danh sách các API PhoneGap hỗ trợ</w:t>
      </w:r>
      <w:bookmarkEnd w:id="16"/>
    </w:p>
    <w:p w14:paraId="7687236E" w14:textId="704DD87F" w:rsidR="009E6316" w:rsidRDefault="009E6316" w:rsidP="00F4452C">
      <w:pPr>
        <w:pStyle w:val="Nidungvnbn"/>
      </w:pPr>
      <w:r>
        <w:t xml:space="preserve">Làm việc với Camera: PhoneGap API hỗ trợ hai cách để chụp ảnh, trong đó đầu tiên là sử dụng thông qua đối tượng Camera có sẳn. Thứ hai, bằng cách sử dụng </w:t>
      </w:r>
      <w:r>
        <w:lastRenderedPageBreak/>
        <w:t>Media Capture API. Cụ thể hơn là sử dụng qua phương thức camera.getPicture(). Ta cũng có thể lấy một bức ảnh từ thư viện hình ảnh, một đường dẫn lưu trữ tập tin.</w:t>
      </w:r>
    </w:p>
    <w:p w14:paraId="7059CC7F" w14:textId="674FDCB4" w:rsidR="002811B7" w:rsidRDefault="009E6316" w:rsidP="00F4452C">
      <w:pPr>
        <w:pStyle w:val="Nidungvnbn"/>
      </w:pPr>
      <w:r>
        <w:t>Làm việc với Geolocation: Hầu hết các điện thoại thông minh đều hỗ trợ GPS, qua đó bạn có thể sử dụng nó, hoặc cũng có thể sử dụng một số công nghệ khác để xác định vị trí thông qua kinh độ, vĩ độ. PhoneGap Geolocation API sẽ cho phép chúng ta lấy vị trí hiện tại qua kinh độ, vĩ độ (các yếu tố khác như độ cao, vẫn là điều có thể) cũng như sự thay đổi tọa độ. Điều này rất hữu ích cho việc chúng ta muốn theo dỏi sự duy chuyển của thiết bị.</w:t>
      </w:r>
    </w:p>
    <w:p w14:paraId="7DD2E31E" w14:textId="15A4DA0D" w:rsidR="00F4452C" w:rsidRPr="002811B7" w:rsidRDefault="00F4452C" w:rsidP="00F4452C">
      <w:pPr>
        <w:pStyle w:val="Nidungvnbn"/>
      </w:pPr>
      <w:r w:rsidRPr="00F4452C">
        <w:t>Làm việc với tùy chọn lưu trữ: Với HTML5, PhoneGap cũng hỗ trợ cơ sở dữ liệu Web SQL. Và tất nhiên, khi làm việc cục bộ, SQLite cũng đủ làm cho ứng dụng của bạn trở nên phong phú và hữu ích hơn.</w:t>
      </w:r>
    </w:p>
    <w:p w14:paraId="40AC4A50" w14:textId="4AE427F7" w:rsidR="008826BC" w:rsidRDefault="00204D38" w:rsidP="00710B0B">
      <w:pPr>
        <w:pStyle w:val="Heading3"/>
      </w:pPr>
      <w:r>
        <w:t>Những n</w:t>
      </w:r>
      <w:r w:rsidR="008826BC">
        <w:t>hược điểm lớn</w:t>
      </w:r>
    </w:p>
    <w:p w14:paraId="190858ED" w14:textId="77733661" w:rsidR="008826BC" w:rsidRDefault="008826BC" w:rsidP="00915A07">
      <w:pPr>
        <w:pStyle w:val="Nidungvnbn"/>
        <w:numPr>
          <w:ilvl w:val="0"/>
          <w:numId w:val="7"/>
        </w:numPr>
        <w:ind w:left="360"/>
      </w:pPr>
      <w:r>
        <w:t>Khó hoạt động trên các mobile browser cũ vì không hỗ trợ javascript và tốc độ</w:t>
      </w:r>
      <w:r w:rsidR="00200778">
        <w:t xml:space="preserve"> còn khá</w:t>
      </w:r>
      <w:r>
        <w:t xml:space="preserve"> chậm.</w:t>
      </w:r>
    </w:p>
    <w:p w14:paraId="70483D82" w14:textId="0C7A0ACE" w:rsidR="008826BC" w:rsidRDefault="008826BC" w:rsidP="00915A07">
      <w:pPr>
        <w:pStyle w:val="Nidungvnbn"/>
        <w:numPr>
          <w:ilvl w:val="0"/>
          <w:numId w:val="7"/>
        </w:numPr>
        <w:ind w:left="360"/>
      </w:pPr>
      <w:r>
        <w:t>Việc quản lý các tài nguyên sâu của thiết bị không thực hiện được như: quản lý các tiến trình(đồng bộ, bất đồng bộ), khả năng đồ họa hạn chế (3D).</w:t>
      </w:r>
      <w:r w:rsidR="009A6304">
        <w:t xml:space="preserve"> Chính vì thế mà không thể làm game được.</w:t>
      </w:r>
    </w:p>
    <w:p w14:paraId="1E6C9406" w14:textId="4CC86001" w:rsidR="008826BC" w:rsidRDefault="008826BC" w:rsidP="00915A07">
      <w:pPr>
        <w:pStyle w:val="Nidungvnbn"/>
        <w:numPr>
          <w:ilvl w:val="0"/>
          <w:numId w:val="7"/>
        </w:numPr>
        <w:ind w:left="360"/>
      </w:pPr>
      <w:r>
        <w:t xml:space="preserve">Layout ứng dụng sẻ không phù hợp khi qua các màn hình thiết bị có độ phân giải khác nhau, và tùy thuộc vào độ hỗ trợ của trình HTML của thiết bị. </w:t>
      </w:r>
      <w:r w:rsidR="002D0188">
        <w:t xml:space="preserve">Ví </w:t>
      </w:r>
      <w:r>
        <w:t>d</w:t>
      </w:r>
      <w:r w:rsidR="002D0188">
        <w:t>u</w:t>
      </w:r>
      <w:r>
        <w:t xml:space="preserve"> các apps cho android trên các thiết bị khác nhau thì sẽ không rõ nét vì trên androids hỗ trợ các bộ icon cho các độ phân giải khác nhau nên rõ nét hơn.</w:t>
      </w:r>
    </w:p>
    <w:p w14:paraId="46775DF4" w14:textId="77777777" w:rsidR="008826BC" w:rsidRDefault="008826BC" w:rsidP="00915A07">
      <w:pPr>
        <w:pStyle w:val="Nidungvnbn"/>
        <w:numPr>
          <w:ilvl w:val="0"/>
          <w:numId w:val="7"/>
        </w:numPr>
        <w:ind w:left="360"/>
      </w:pPr>
      <w:r>
        <w:t>Các bộ nhập liệu trên từng thiết bị không điều khiển được như: keypad, track ball, tapping,rocker …</w:t>
      </w:r>
    </w:p>
    <w:p w14:paraId="6C5C472F" w14:textId="0CAEA26E" w:rsidR="008826BC" w:rsidRDefault="008826BC" w:rsidP="00915A07">
      <w:pPr>
        <w:pStyle w:val="Nidungvnbn"/>
        <w:numPr>
          <w:ilvl w:val="0"/>
          <w:numId w:val="7"/>
        </w:numPr>
        <w:ind w:left="360"/>
      </w:pPr>
      <w:r>
        <w:t>Khó trong việc phát triển vì debug</w:t>
      </w:r>
      <w:r w:rsidR="00490CF3">
        <w:t xml:space="preserve"> khá</w:t>
      </w:r>
      <w:r>
        <w:t xml:space="preserve"> khó khăn.</w:t>
      </w:r>
    </w:p>
    <w:p w14:paraId="11FC9A34" w14:textId="17A1D878" w:rsidR="008826BC" w:rsidRPr="00FA2AA7" w:rsidRDefault="008826BC" w:rsidP="00915A07">
      <w:pPr>
        <w:pStyle w:val="Nidungvnbn"/>
        <w:numPr>
          <w:ilvl w:val="0"/>
          <w:numId w:val="7"/>
        </w:numPr>
        <w:ind w:left="360"/>
      </w:pPr>
      <w:r>
        <w:t>Tài liệu</w:t>
      </w:r>
      <w:r w:rsidR="00692008">
        <w:t xml:space="preserve"> hỗ trợ còn</w:t>
      </w:r>
      <w:r>
        <w:t xml:space="preserve"> khá ít, Phonegap đang trên đà hoàn thiện vì thế nguy cơ tiềm ẩn khi phát triển ứng dụng bị stuck là điều có thể xảy ra .</w:t>
      </w:r>
    </w:p>
    <w:p w14:paraId="6B446B0F" w14:textId="15D2611F" w:rsidR="004D660E" w:rsidRDefault="004D660E" w:rsidP="004D660E">
      <w:pPr>
        <w:pStyle w:val="Heading3"/>
      </w:pPr>
      <w:r>
        <w:t>Cách cài đặt</w:t>
      </w:r>
      <w:r w:rsidR="00B855D9">
        <w:t xml:space="preserve"> và vận hành</w:t>
      </w:r>
    </w:p>
    <w:p w14:paraId="59620206" w14:textId="2F237A80" w:rsidR="00C56F16" w:rsidRDefault="00C56F16" w:rsidP="00330D77">
      <w:pPr>
        <w:pStyle w:val="Nidungvnbn"/>
      </w:pPr>
      <w:r w:rsidRPr="00866475">
        <w:t xml:space="preserve">Cài </w:t>
      </w:r>
      <w:r w:rsidR="00D61F67">
        <w:t xml:space="preserve">đặt </w:t>
      </w:r>
      <w:r w:rsidRPr="00866475">
        <w:t>NodeJS</w:t>
      </w:r>
      <w:r w:rsidR="00521A06">
        <w:t xml:space="preserve">: đi đến trang chủ </w:t>
      </w:r>
      <w:hyperlink r:id="rId15" w:history="1">
        <w:r w:rsidR="00521A06" w:rsidRPr="00C7038E">
          <w:rPr>
            <w:rStyle w:val="Hyperlink"/>
          </w:rPr>
          <w:t>https://nodejs.org/en/</w:t>
        </w:r>
      </w:hyperlink>
      <w:r w:rsidR="00D61F67">
        <w:t>.</w:t>
      </w:r>
    </w:p>
    <w:p w14:paraId="1FF4936C" w14:textId="4A0AEE68" w:rsidR="00C56F16" w:rsidRDefault="00C56F16" w:rsidP="00330D77">
      <w:pPr>
        <w:pStyle w:val="Nidungvnbn"/>
      </w:pPr>
      <w:r>
        <w:t xml:space="preserve">Cài </w:t>
      </w:r>
      <w:r w:rsidR="00F95440">
        <w:t xml:space="preserve">đặt trình quản lý gói phần mềm </w:t>
      </w:r>
      <w:r>
        <w:t>Chocolately</w:t>
      </w:r>
      <w:r w:rsidR="002874D4">
        <w:t xml:space="preserve"> cho Windows: </w:t>
      </w:r>
      <w:r w:rsidR="004C7C8A">
        <w:t xml:space="preserve">được cung cấp tại trang chủ </w:t>
      </w:r>
      <w:hyperlink r:id="rId16" w:history="1">
        <w:r w:rsidR="00F36AF7" w:rsidRPr="00C7038E">
          <w:rPr>
            <w:rStyle w:val="Hyperlink"/>
          </w:rPr>
          <w:t>https://chocolatey.org/</w:t>
        </w:r>
      </w:hyperlink>
      <w:r w:rsidR="00F36AF7">
        <w:t xml:space="preserve"> </w:t>
      </w:r>
      <w:r w:rsidR="006B1DF4">
        <w:t>.</w:t>
      </w:r>
    </w:p>
    <w:p w14:paraId="3DF24617" w14:textId="1B27354F" w:rsidR="00F95440" w:rsidRDefault="00F95440" w:rsidP="00330D77">
      <w:pPr>
        <w:pStyle w:val="Nidungvnbn"/>
      </w:pPr>
      <w:r>
        <w:t>Cài đặt Android Studio</w:t>
      </w:r>
      <w:r w:rsidR="004C7C8A">
        <w:t xml:space="preserve">: </w:t>
      </w:r>
      <w:hyperlink r:id="rId17" w:history="1">
        <w:r w:rsidR="004C7C8A" w:rsidRPr="00C7038E">
          <w:rPr>
            <w:rStyle w:val="Hyperlink"/>
          </w:rPr>
          <w:t>https://developer.android.com/studio/index.html</w:t>
        </w:r>
      </w:hyperlink>
      <w:r w:rsidR="007B6199">
        <w:t>.</w:t>
      </w:r>
      <w:r w:rsidR="004C7C8A">
        <w:t xml:space="preserve"> </w:t>
      </w:r>
    </w:p>
    <w:p w14:paraId="43FBDAE7" w14:textId="38E9B798" w:rsidR="0041765A" w:rsidRPr="00866475" w:rsidRDefault="0041765A" w:rsidP="00330D77">
      <w:pPr>
        <w:pStyle w:val="Nidungvnbn"/>
      </w:pPr>
      <w:r>
        <w:lastRenderedPageBreak/>
        <w:t>Thay đổi biến</w:t>
      </w:r>
      <w:r w:rsidR="00B567C8">
        <w:t xml:space="preserve"> đường dẫn</w:t>
      </w:r>
      <w:r>
        <w:t xml:space="preserve"> môi trường</w:t>
      </w:r>
      <w:r w:rsidR="007A27E4">
        <w:t xml:space="preserve">: tham khảo tại </w:t>
      </w:r>
      <w:hyperlink r:id="rId18" w:history="1">
        <w:r w:rsidR="007A27E4" w:rsidRPr="00C7038E">
          <w:rPr>
            <w:rStyle w:val="Hyperlink"/>
          </w:rPr>
          <w:t>http://assortedgarbage.com/apigee/</w:t>
        </w:r>
      </w:hyperlink>
      <w:r w:rsidR="007A27E4">
        <w:t xml:space="preserve"> </w:t>
      </w:r>
      <w:r>
        <w:t>.</w:t>
      </w:r>
    </w:p>
    <w:p w14:paraId="04C857A7" w14:textId="6B1CEB06" w:rsidR="00C56F16" w:rsidRPr="00866475" w:rsidRDefault="00F95440" w:rsidP="00330D77">
      <w:pPr>
        <w:pStyle w:val="Nidungvnbn"/>
      </w:pPr>
      <w:r>
        <w:t>Gõ lệnh để cài PhoneGap</w:t>
      </w:r>
      <w:r w:rsidR="0041765A">
        <w:t>.</w:t>
      </w:r>
    </w:p>
    <w:p w14:paraId="14D744BD" w14:textId="7792CC81" w:rsidR="00C56F16" w:rsidRPr="00D47439" w:rsidRDefault="00C56F16" w:rsidP="00330D77">
      <w:pPr>
        <w:pStyle w:val="Nidungvnbn"/>
        <w:ind w:left="720"/>
        <w:rPr>
          <w:i/>
        </w:rPr>
      </w:pPr>
      <w:r w:rsidRPr="00D47439">
        <w:rPr>
          <w:i/>
        </w:rPr>
        <w:t>npm install -g phonegap</w:t>
      </w:r>
    </w:p>
    <w:p w14:paraId="55BC6168" w14:textId="2F4C8C3B" w:rsidR="00ED71DE" w:rsidRPr="00866475" w:rsidRDefault="00ED71DE" w:rsidP="00330D77">
      <w:pPr>
        <w:pStyle w:val="Nidungvnbn"/>
      </w:pPr>
      <w:r>
        <w:t>Gõ lệnh để tạo 1 project PhoneGap</w:t>
      </w:r>
      <w:r w:rsidR="00413C23">
        <w:t>, ví dụ “hello”</w:t>
      </w:r>
      <w:r>
        <w:t>:</w:t>
      </w:r>
    </w:p>
    <w:p w14:paraId="4BF7A648" w14:textId="2B97BF4E" w:rsidR="00C56F16" w:rsidRPr="00D47439" w:rsidRDefault="00C56F16" w:rsidP="00330D77">
      <w:pPr>
        <w:pStyle w:val="Nidungvnbn"/>
        <w:ind w:left="720"/>
        <w:rPr>
          <w:rStyle w:val="fontstyle01"/>
          <w:rFonts w:ascii="Times New Roman" w:hAnsi="Times New Roman"/>
          <w:i/>
          <w:color w:val="auto"/>
          <w:sz w:val="26"/>
          <w:szCs w:val="26"/>
        </w:rPr>
      </w:pPr>
      <w:r w:rsidRPr="00D47439">
        <w:rPr>
          <w:i/>
        </w:rPr>
        <w:t>phonegap create hello com.myapp.hello HelloWorld</w:t>
      </w:r>
    </w:p>
    <w:p w14:paraId="043574B4" w14:textId="4BDD8F89" w:rsidR="00A82F9B" w:rsidRDefault="00A82F9B" w:rsidP="00330D77">
      <w:pPr>
        <w:pStyle w:val="Nidungvnbn"/>
      </w:pPr>
      <w:r>
        <w:t>Thêm nền tảng để chạy</w:t>
      </w:r>
    </w:p>
    <w:p w14:paraId="76B2F2F7" w14:textId="5EB74FE3" w:rsidR="00C56F16" w:rsidRPr="00A82F9B" w:rsidRDefault="00A82F9B" w:rsidP="00330D77">
      <w:pPr>
        <w:pStyle w:val="Nidungvnbn"/>
        <w:ind w:left="720"/>
        <w:rPr>
          <w:i/>
        </w:rPr>
      </w:pPr>
      <w:r>
        <w:rPr>
          <w:i/>
        </w:rPr>
        <w:t>phonegap</w:t>
      </w:r>
      <w:r w:rsidR="00C56F16" w:rsidRPr="00A82F9B">
        <w:rPr>
          <w:i/>
        </w:rPr>
        <w:t xml:space="preserve"> platform add &lt;target name&gt; </w:t>
      </w:r>
    </w:p>
    <w:p w14:paraId="4A1FF3A1" w14:textId="1F1E43B4" w:rsidR="00C56F16" w:rsidRDefault="00A82F9B" w:rsidP="00330D77">
      <w:pPr>
        <w:pStyle w:val="Nidungvnbn"/>
      </w:pPr>
      <w:r>
        <w:t xml:space="preserve">target_name: </w:t>
      </w:r>
      <w:r w:rsidR="00C56F16" w:rsidRPr="00866475">
        <w:t>ios, amazon-fireos, blackberry10, firefoxos, wp8</w:t>
      </w:r>
    </w:p>
    <w:p w14:paraId="67180D01" w14:textId="2028DBDF" w:rsidR="00A82F9B" w:rsidRPr="00866475" w:rsidRDefault="00A82F9B" w:rsidP="00330D77">
      <w:pPr>
        <w:pStyle w:val="Nidungvnbn"/>
      </w:pPr>
      <w:r>
        <w:t>Ở đây ta dùng Android nên sẽ gõ:</w:t>
      </w:r>
    </w:p>
    <w:p w14:paraId="46D231BE" w14:textId="479FA26B" w:rsidR="00C56F16" w:rsidRPr="008F0A98" w:rsidRDefault="00A82F9B" w:rsidP="00330D77">
      <w:pPr>
        <w:pStyle w:val="Nidungvnbn"/>
        <w:ind w:left="720"/>
        <w:rPr>
          <w:i/>
        </w:rPr>
      </w:pPr>
      <w:r w:rsidRPr="008F0A98">
        <w:rPr>
          <w:i/>
        </w:rPr>
        <w:t>phonegap</w:t>
      </w:r>
      <w:r w:rsidR="00C56F16" w:rsidRPr="008F0A98">
        <w:rPr>
          <w:i/>
        </w:rPr>
        <w:t xml:space="preserve"> platform add android</w:t>
      </w:r>
    </w:p>
    <w:p w14:paraId="739AD291" w14:textId="0115FF95" w:rsidR="00C56F16" w:rsidRPr="00866475" w:rsidRDefault="00E3654F" w:rsidP="00330D77">
      <w:pPr>
        <w:pStyle w:val="Nidungvnbn"/>
      </w:pPr>
      <w:r>
        <w:t>Để chạy ứng dụng PhoneGap dưới dạng như một máy chủ server, gõ:</w:t>
      </w:r>
    </w:p>
    <w:p w14:paraId="158CF811" w14:textId="77777777" w:rsidR="00C56F16" w:rsidRPr="0027474E" w:rsidRDefault="00C56F16" w:rsidP="00330D77">
      <w:pPr>
        <w:pStyle w:val="Nidungvnbn"/>
        <w:ind w:left="720"/>
        <w:rPr>
          <w:i/>
        </w:rPr>
      </w:pPr>
      <w:r w:rsidRPr="0027474E">
        <w:rPr>
          <w:i/>
        </w:rPr>
        <w:t>phonegap serve</w:t>
      </w:r>
    </w:p>
    <w:p w14:paraId="5C157386" w14:textId="3A909A7F" w:rsidR="00C56F16" w:rsidRPr="00866475" w:rsidRDefault="0027474E" w:rsidP="00330D77">
      <w:pPr>
        <w:pStyle w:val="Nidungvnbn"/>
      </w:pPr>
      <w:r>
        <w:t>Mở trình duyệt gõ địa chỉ</w:t>
      </w:r>
      <w:r w:rsidR="00C56F16" w:rsidRPr="00866475">
        <w:t>:</w:t>
      </w:r>
    </w:p>
    <w:p w14:paraId="2C9BF54B" w14:textId="3B384087" w:rsidR="00C56F16" w:rsidRPr="00330D77" w:rsidRDefault="00330D77" w:rsidP="00330D77">
      <w:pPr>
        <w:pStyle w:val="Nidungvnbn"/>
        <w:ind w:left="720"/>
        <w:rPr>
          <w:i/>
        </w:rPr>
      </w:pPr>
      <w:hyperlink r:id="rId19" w:history="1">
        <w:r w:rsidRPr="00330D77">
          <w:rPr>
            <w:rStyle w:val="Hyperlink"/>
            <w:i/>
          </w:rPr>
          <w:t>http://localhost:3000/</w:t>
        </w:r>
      </w:hyperlink>
    </w:p>
    <w:p w14:paraId="452AE260" w14:textId="77777777" w:rsidR="00063B9E" w:rsidRDefault="00C56F16" w:rsidP="00330D77">
      <w:pPr>
        <w:pStyle w:val="Nidungvnbn"/>
      </w:pPr>
      <w:r>
        <w:rPr>
          <w:noProof/>
        </w:rPr>
        <w:drawing>
          <wp:inline distT="0" distB="0" distL="0" distR="0" wp14:anchorId="7C0AE935" wp14:editId="06E5002B">
            <wp:extent cx="4943475" cy="294877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7761" cy="2951334"/>
                    </a:xfrm>
                    <a:prstGeom prst="rect">
                      <a:avLst/>
                    </a:prstGeom>
                  </pic:spPr>
                </pic:pic>
              </a:graphicData>
            </a:graphic>
          </wp:inline>
        </w:drawing>
      </w:r>
    </w:p>
    <w:p w14:paraId="7897F7CE" w14:textId="39BDEA77" w:rsidR="00C56F16" w:rsidRPr="00D47439" w:rsidRDefault="00063B9E" w:rsidP="00330D77">
      <w:pPr>
        <w:pStyle w:val="Nidungvnbn"/>
        <w:rPr>
          <w:rFonts w:ascii="CourierStd-Bold" w:hAnsi="CourierStd-Bold"/>
          <w:b/>
          <w:bCs/>
          <w:color w:val="000000"/>
        </w:rPr>
      </w:pPr>
      <w:bookmarkStart w:id="17" w:name="_Toc511869995"/>
      <w:r>
        <w:t xml:space="preserve">Hình </w:t>
      </w:r>
      <w:r w:rsidR="00E2234D">
        <w:fldChar w:fldCharType="begin"/>
      </w:r>
      <w:r w:rsidR="00E2234D">
        <w:instrText xml:space="preserve"> STYLEREF 1 \s </w:instrText>
      </w:r>
      <w:r w:rsidR="00E2234D">
        <w:fldChar w:fldCharType="separate"/>
      </w:r>
      <w:r w:rsidR="00E2234D">
        <w:rPr>
          <w:noProof/>
        </w:rPr>
        <w:t>1</w:t>
      </w:r>
      <w:r w:rsidR="00E2234D">
        <w:fldChar w:fldCharType="end"/>
      </w:r>
      <w:r w:rsidR="00E2234D">
        <w:noBreakHyphen/>
      </w:r>
      <w:r w:rsidR="00E2234D">
        <w:fldChar w:fldCharType="begin"/>
      </w:r>
      <w:r w:rsidR="00E2234D">
        <w:instrText xml:space="preserve"> SEQ Hình \* ARABIC \s 1 </w:instrText>
      </w:r>
      <w:r w:rsidR="00E2234D">
        <w:fldChar w:fldCharType="separate"/>
      </w:r>
      <w:r w:rsidR="00E2234D">
        <w:rPr>
          <w:noProof/>
        </w:rPr>
        <w:t>4</w:t>
      </w:r>
      <w:r w:rsidR="00E2234D">
        <w:fldChar w:fldCharType="end"/>
      </w:r>
      <w:r>
        <w:t>: Giao diện ứng dụng mẫu của PhoneGap</w:t>
      </w:r>
      <w:r w:rsidR="00257127">
        <w:t xml:space="preserve"> chạy trong trình duyệt</w:t>
      </w:r>
      <w:r>
        <w:t xml:space="preserve"> khi cài đặt thành công</w:t>
      </w:r>
      <w:bookmarkEnd w:id="17"/>
    </w:p>
    <w:p w14:paraId="310BEF75" w14:textId="055D7154" w:rsidR="005053B3" w:rsidRDefault="005053B3" w:rsidP="00330D77">
      <w:pPr>
        <w:pStyle w:val="Nidungvnbn"/>
      </w:pPr>
      <w:r>
        <w:t xml:space="preserve">Để chạy </w:t>
      </w:r>
      <w:r w:rsidR="004F5AC0">
        <w:t>như</w:t>
      </w:r>
      <w:r>
        <w:t xml:space="preserve"> ứng dụng thật</w:t>
      </w:r>
      <w:r w:rsidR="00002B85">
        <w:t xml:space="preserve"> trên trình giả lập hoặc thiết bị di động thật</w:t>
      </w:r>
      <w:r>
        <w:t>, trước tiên cần cài gradle</w:t>
      </w:r>
      <w:r w:rsidR="002E7743">
        <w:t xml:space="preserve"> và cấp licenses</w:t>
      </w:r>
      <w:r>
        <w:t xml:space="preserve"> cho PhoneGap</w:t>
      </w:r>
      <w:r w:rsidR="002E7743">
        <w:t>, gõ</w:t>
      </w:r>
      <w:r>
        <w:t>:</w:t>
      </w:r>
    </w:p>
    <w:p w14:paraId="17664AE6" w14:textId="0DD4A007" w:rsidR="00C56F16" w:rsidRPr="005053B3" w:rsidRDefault="00C56F16" w:rsidP="00330D77">
      <w:pPr>
        <w:pStyle w:val="Nidungvnbn"/>
        <w:ind w:left="720"/>
        <w:rPr>
          <w:i/>
        </w:rPr>
      </w:pPr>
      <w:r w:rsidRPr="005053B3">
        <w:rPr>
          <w:i/>
        </w:rPr>
        <w:t>choco install gradle</w:t>
      </w:r>
    </w:p>
    <w:p w14:paraId="4A541A38" w14:textId="77777777" w:rsidR="00C56F16" w:rsidRPr="002E7743" w:rsidRDefault="00C56F16" w:rsidP="00330D77">
      <w:pPr>
        <w:pStyle w:val="Nidungvnbn"/>
        <w:ind w:left="720"/>
        <w:rPr>
          <w:i/>
        </w:rPr>
      </w:pPr>
      <w:r w:rsidRPr="002E7743">
        <w:rPr>
          <w:i/>
        </w:rPr>
        <w:lastRenderedPageBreak/>
        <w:t>cd C:\Users\ThongLee\AppData\Local\Android\Sdk\tools\bin</w:t>
      </w:r>
    </w:p>
    <w:p w14:paraId="177EA6D2" w14:textId="77777777" w:rsidR="00C56F16" w:rsidRPr="002E7743" w:rsidRDefault="00C56F16" w:rsidP="00330D77">
      <w:pPr>
        <w:pStyle w:val="Nidungvnbn"/>
        <w:ind w:left="720"/>
        <w:rPr>
          <w:i/>
        </w:rPr>
      </w:pPr>
      <w:r w:rsidRPr="002E7743">
        <w:rPr>
          <w:i/>
        </w:rPr>
        <w:t>sdkmanager –licenses</w:t>
      </w:r>
    </w:p>
    <w:p w14:paraId="70D27CE9" w14:textId="0EFFC849" w:rsidR="00C56F16" w:rsidRDefault="002E7743" w:rsidP="00330D77">
      <w:pPr>
        <w:pStyle w:val="Nidungvnbn"/>
      </w:pPr>
      <w:r>
        <w:t>Để c</w:t>
      </w:r>
      <w:r w:rsidR="00C56F16">
        <w:t>hạy</w:t>
      </w:r>
      <w:r w:rsidR="00DA182C">
        <w:t xml:space="preserve"> dưới nền tảng android</w:t>
      </w:r>
      <w:r>
        <w:t>, gõ</w:t>
      </w:r>
      <w:r w:rsidR="00C56F16">
        <w:t>:</w:t>
      </w:r>
    </w:p>
    <w:p w14:paraId="560EE071" w14:textId="799B80DA" w:rsidR="00C56F16" w:rsidRPr="00063B9E" w:rsidRDefault="00C56F16" w:rsidP="00330D77">
      <w:pPr>
        <w:pStyle w:val="Nidungvnbn"/>
        <w:ind w:left="720"/>
        <w:rPr>
          <w:i/>
        </w:rPr>
      </w:pPr>
      <w:r w:rsidRPr="00063B9E">
        <w:rPr>
          <w:i/>
        </w:rPr>
        <w:t>phonegap run</w:t>
      </w:r>
      <w:r w:rsidR="00DA182C" w:rsidRPr="00063B9E">
        <w:rPr>
          <w:i/>
        </w:rPr>
        <w:t xml:space="preserve"> android</w:t>
      </w:r>
      <w:r w:rsidRPr="00063B9E">
        <w:rPr>
          <w:i/>
        </w:rPr>
        <w:t xml:space="preserve"> </w:t>
      </w:r>
    </w:p>
    <w:p w14:paraId="13C53B2D" w14:textId="406FFAB3" w:rsidR="00C56F16" w:rsidRPr="00F607EE" w:rsidRDefault="00C56F16" w:rsidP="00330D77">
      <w:pPr>
        <w:pStyle w:val="Nidungvnbn"/>
      </w:pPr>
      <w:r>
        <w:tab/>
      </w:r>
      <w:r w:rsidR="00330D77">
        <w:tab/>
      </w:r>
      <w:r>
        <w:t>--</w:t>
      </w:r>
      <w:r w:rsidRPr="00F607EE">
        <w:t xml:space="preserve">device </w:t>
      </w:r>
      <w:r>
        <w:t>ép sử dụng thiết bị thật</w:t>
      </w:r>
    </w:p>
    <w:p w14:paraId="42E4AA31" w14:textId="0570B904" w:rsidR="00C82926" w:rsidRDefault="00C56F16" w:rsidP="00330D77">
      <w:pPr>
        <w:pStyle w:val="Nidungvnbn"/>
        <w:ind w:left="1440"/>
      </w:pPr>
      <w:r>
        <w:t>--</w:t>
      </w:r>
      <w:r w:rsidRPr="00F607EE">
        <w:t>emulator</w:t>
      </w:r>
      <w:r>
        <w:t>: ép sử dụng trên giả lập</w:t>
      </w:r>
    </w:p>
    <w:p w14:paraId="5542F9A9" w14:textId="4001D111" w:rsidR="00C56F16" w:rsidRPr="00C82926" w:rsidRDefault="00B154E2" w:rsidP="00B154E2">
      <w:pPr>
        <w:pStyle w:val="Nidungvnbn"/>
      </w:pPr>
      <w:r>
        <w:t xml:space="preserve">Toàn bộ nội dung lập trình sẽ nằm trong thư mục </w:t>
      </w:r>
      <w:r w:rsidRPr="008C6531">
        <w:rPr>
          <w:b/>
        </w:rPr>
        <w:t>www</w:t>
      </w:r>
      <w:r>
        <w:t xml:space="preserve"> của dự án.</w:t>
      </w:r>
      <w:r>
        <w:tab/>
      </w:r>
      <w:r w:rsidR="00C82926">
        <w:br w:type="page"/>
      </w:r>
    </w:p>
    <w:p w14:paraId="6C03C02C" w14:textId="00ACF3C9" w:rsidR="00701116" w:rsidRDefault="00701116" w:rsidP="00330D77">
      <w:pPr>
        <w:pStyle w:val="Heading1"/>
      </w:pPr>
      <w:r>
        <w:lastRenderedPageBreak/>
        <w:t xml:space="preserve">ỨNG </w:t>
      </w:r>
      <w:r w:rsidRPr="00330D77">
        <w:t>DỤNG</w:t>
      </w:r>
    </w:p>
    <w:p w14:paraId="2540BF9A" w14:textId="150638E3" w:rsidR="001123F3" w:rsidRDefault="001123F3" w:rsidP="00695041">
      <w:pPr>
        <w:pStyle w:val="Heading2"/>
      </w:pPr>
      <w:r>
        <w:t>Giới thiệu về Osen-ui</w:t>
      </w:r>
    </w:p>
    <w:p w14:paraId="2AC1139D" w14:textId="3F5FAE34" w:rsidR="00695041" w:rsidRDefault="00B154E2" w:rsidP="00E65FFA">
      <w:pPr>
        <w:pStyle w:val="Heading3"/>
      </w:pPr>
      <w:r>
        <w:t>Giới thiệu</w:t>
      </w:r>
    </w:p>
    <w:p w14:paraId="54AADC01" w14:textId="17085DD2" w:rsidR="00E65FFA" w:rsidRDefault="00D62EDD" w:rsidP="00D62EDD">
      <w:pPr>
        <w:pStyle w:val="Nidungvnbn"/>
      </w:pPr>
      <w:r w:rsidRPr="00D62EDD">
        <w:t xml:space="preserve">Đây là một </w:t>
      </w:r>
      <w:r w:rsidR="00B258D2">
        <w:t>nền tả</w:t>
      </w:r>
      <w:r w:rsidR="00F771A4">
        <w:t>ng</w:t>
      </w:r>
      <w:r w:rsidR="00B258D2">
        <w:t xml:space="preserve"> xây dựng </w:t>
      </w:r>
      <w:r w:rsidRPr="00D62EDD">
        <w:t xml:space="preserve">ứng dụng web cho di động mã nguồn mở tuyệt vời cung cấp cho các nhà phát triển web quyền tự chủ để phát triển các ứng dụng bằng cách kết hợp các thành phần có nguồn gốc nhìn khác nhau. Framework </w:t>
      </w:r>
      <w:r w:rsidR="004A78E0">
        <w:t>khá</w:t>
      </w:r>
      <w:r w:rsidRPr="00D62EDD">
        <w:t xml:space="preserve"> dễ sử dụng, và đi kèm với tài liệu </w:t>
      </w:r>
      <w:r w:rsidR="009A6D1C">
        <w:t>chi tiết</w:t>
      </w:r>
      <w:r w:rsidRPr="00D62EDD">
        <w:t xml:space="preserve"> mà bao gồm một loạt các ví dụ, cũng như bố trí cho một số cấu trúc ứng dụng phổ biến, bạn có thể xem xét khi phát triển các ứng dụng của bạn. Các Onsen UI cũng làm việc với các thành phần được xác định trước, làm cho nó một trong những khung tốt nhất để sử dụng ngay.</w:t>
      </w:r>
    </w:p>
    <w:p w14:paraId="37040360" w14:textId="71273AF7" w:rsidR="00B0172C" w:rsidRDefault="00B0172C" w:rsidP="00D62EDD">
      <w:pPr>
        <w:pStyle w:val="Nidungvnbn"/>
      </w:pPr>
      <w:r w:rsidRPr="00B0172C">
        <w:t>http://khuyenthuvn.blogspot.com/2017/01/top-9-framework-tot-nhat-cho-thiet-ke.html</w:t>
      </w:r>
      <w:bookmarkStart w:id="18" w:name="_GoBack"/>
      <w:bookmarkEnd w:id="18"/>
    </w:p>
    <w:p w14:paraId="1851D121" w14:textId="77777777" w:rsidR="00E2234D" w:rsidRDefault="00E2234D" w:rsidP="00E2234D">
      <w:pPr>
        <w:pStyle w:val="Nidungvnbn"/>
        <w:keepNext/>
      </w:pPr>
      <w:r>
        <w:rPr>
          <w:noProof/>
        </w:rPr>
        <w:drawing>
          <wp:inline distT="0" distB="0" distL="0" distR="0" wp14:anchorId="2D2BF700" wp14:editId="3F88CA02">
            <wp:extent cx="4714875" cy="287335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sen.jpg"/>
                    <pic:cNvPicPr/>
                  </pic:nvPicPr>
                  <pic:blipFill>
                    <a:blip r:embed="rId21">
                      <a:extLst>
                        <a:ext uri="{28A0092B-C50C-407E-A947-70E740481C1C}">
                          <a14:useLocalDpi xmlns:a14="http://schemas.microsoft.com/office/drawing/2010/main" val="0"/>
                        </a:ext>
                      </a:extLst>
                    </a:blip>
                    <a:stretch>
                      <a:fillRect/>
                    </a:stretch>
                  </pic:blipFill>
                  <pic:spPr>
                    <a:xfrm>
                      <a:off x="0" y="0"/>
                      <a:ext cx="4722799" cy="2878182"/>
                    </a:xfrm>
                    <a:prstGeom prst="rect">
                      <a:avLst/>
                    </a:prstGeom>
                  </pic:spPr>
                </pic:pic>
              </a:graphicData>
            </a:graphic>
          </wp:inline>
        </w:drawing>
      </w:r>
    </w:p>
    <w:p w14:paraId="75BDE73D" w14:textId="6177A260" w:rsidR="00D62EDD" w:rsidRDefault="00E2234D" w:rsidP="00776991">
      <w:pPr>
        <w:pStyle w:val="Caption"/>
      </w:pPr>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w:t>
      </w:r>
      <w:r>
        <w:fldChar w:fldCharType="end"/>
      </w:r>
      <w:r>
        <w:t xml:space="preserve">: </w:t>
      </w:r>
      <w:r w:rsidR="00776991">
        <w:t xml:space="preserve">Trang chủ của </w:t>
      </w:r>
      <w:r>
        <w:t>Osen-ui</w:t>
      </w:r>
    </w:p>
    <w:p w14:paraId="459D2A6C" w14:textId="18674709" w:rsidR="007357AA" w:rsidRDefault="00B07F17" w:rsidP="007357AA">
      <w:pPr>
        <w:pStyle w:val="Nidungvnbn"/>
      </w:pPr>
      <w:r>
        <w:t xml:space="preserve">Ngoài ra, </w:t>
      </w:r>
      <w:r w:rsidR="007357AA">
        <w:t>Osen-ui hỗ trợ các javascript framework</w:t>
      </w:r>
      <w:r>
        <w:t xml:space="preserve"> hay library </w:t>
      </w:r>
      <w:r w:rsidR="007357AA">
        <w:t>khác nhau như Angular, React, Vue</w:t>
      </w:r>
      <w:r w:rsidR="002729C2">
        <w:t>, Jquery</w:t>
      </w:r>
      <w:r w:rsidR="007357AA">
        <w:t>.</w:t>
      </w:r>
    </w:p>
    <w:p w14:paraId="4BDABBFE" w14:textId="7C5060F0" w:rsidR="00BD1CE6" w:rsidRPr="00BD1CE6" w:rsidRDefault="00BD1CE6" w:rsidP="00BD1CE6">
      <w:pPr>
        <w:pStyle w:val="Heading3"/>
      </w:pPr>
      <w:r>
        <w:t>Cấu trúc cơ bản</w:t>
      </w:r>
      <w:r w:rsidR="00B07F17">
        <w:t xml:space="preserve"> viết</w:t>
      </w:r>
      <w:r w:rsidR="002729C2">
        <w:t xml:space="preserve"> trên nền tảng javascript thuần.</w:t>
      </w:r>
      <w:r w:rsidR="00B07F17">
        <w:t xml:space="preserve"> </w:t>
      </w:r>
    </w:p>
    <w:p w14:paraId="6BA9ABFF" w14:textId="32A3D48B" w:rsidR="00C6717A" w:rsidRDefault="001123F3" w:rsidP="00695041">
      <w:pPr>
        <w:pStyle w:val="Heading2"/>
      </w:pPr>
      <w:r>
        <w:t>Giới thiệu về Jquery</w:t>
      </w:r>
    </w:p>
    <w:p w14:paraId="521DADFD" w14:textId="77777777" w:rsidR="00DF29BF" w:rsidRPr="00DF29BF" w:rsidRDefault="00DF29BF" w:rsidP="00DF29BF"/>
    <w:p w14:paraId="655A675F" w14:textId="6FC89299" w:rsidR="001123F3" w:rsidRDefault="001123F3" w:rsidP="00695041">
      <w:pPr>
        <w:pStyle w:val="Heading2"/>
      </w:pPr>
      <w:r>
        <w:t>Demo phần mềm</w:t>
      </w:r>
    </w:p>
    <w:p w14:paraId="6A1B5CFB" w14:textId="66482E06" w:rsidR="005E5032" w:rsidRDefault="005E5032">
      <w:pPr>
        <w:spacing w:after="200" w:line="276" w:lineRule="auto"/>
      </w:pPr>
    </w:p>
    <w:p w14:paraId="5BB146EC" w14:textId="77777777" w:rsidR="0016333E" w:rsidRPr="005E5032" w:rsidRDefault="0016333E" w:rsidP="00E7446B">
      <w:pPr>
        <w:spacing w:after="200" w:line="276" w:lineRule="auto"/>
      </w:pPr>
    </w:p>
    <w:p w14:paraId="7ACA4C19" w14:textId="77777777" w:rsidR="00D81445" w:rsidRDefault="00D81445">
      <w:pPr>
        <w:spacing w:after="200" w:line="276" w:lineRule="auto"/>
        <w:rPr>
          <w:b/>
          <w:sz w:val="32"/>
          <w:szCs w:val="32"/>
        </w:rPr>
      </w:pPr>
      <w:r>
        <w:rPr>
          <w:b/>
          <w:sz w:val="32"/>
          <w:szCs w:val="32"/>
        </w:rPr>
        <w:br w:type="page"/>
      </w:r>
    </w:p>
    <w:p w14:paraId="310612EE" w14:textId="5B80E47C"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511103F6" w14:textId="664F0FDD" w:rsidR="00650D6A" w:rsidRDefault="00650D6A" w:rsidP="00650D6A">
      <w:pPr>
        <w:spacing w:line="360" w:lineRule="auto"/>
        <w:ind w:left="360" w:firstLine="360"/>
        <w:rPr>
          <w:b/>
          <w:sz w:val="26"/>
          <w:szCs w:val="26"/>
        </w:rPr>
      </w:pPr>
      <w:r w:rsidRPr="00B10E7E">
        <w:rPr>
          <w:b/>
          <w:sz w:val="26"/>
          <w:szCs w:val="26"/>
        </w:rPr>
        <w:t>Tiếng Việt</w:t>
      </w:r>
    </w:p>
    <w:p w14:paraId="389AE483" w14:textId="67370B86" w:rsidR="00900D1A" w:rsidRDefault="00900D1A" w:rsidP="00900D1A">
      <w:pPr>
        <w:spacing w:line="360" w:lineRule="auto"/>
        <w:ind w:left="360" w:firstLine="360"/>
        <w:rPr>
          <w:b/>
          <w:sz w:val="26"/>
          <w:szCs w:val="26"/>
        </w:rPr>
      </w:pPr>
      <w:r>
        <w:rPr>
          <w:b/>
          <w:sz w:val="26"/>
          <w:szCs w:val="26"/>
        </w:rPr>
        <w:tab/>
        <w:t>Internet</w:t>
      </w:r>
    </w:p>
    <w:p w14:paraId="31AA4313" w14:textId="18D9CD6D" w:rsidR="007B5E5D" w:rsidRPr="007B5E5D" w:rsidRDefault="00761586" w:rsidP="00915A07">
      <w:pPr>
        <w:pStyle w:val="ListParagraph"/>
        <w:numPr>
          <w:ilvl w:val="0"/>
          <w:numId w:val="1"/>
        </w:numPr>
        <w:spacing w:line="360" w:lineRule="auto"/>
        <w:rPr>
          <w:sz w:val="26"/>
          <w:szCs w:val="26"/>
        </w:rPr>
      </w:pPr>
      <w:r w:rsidRPr="00761586">
        <w:rPr>
          <w:sz w:val="26"/>
          <w:szCs w:val="26"/>
        </w:rPr>
        <w:t>http://iviettech.vn/blog/543-ban-ve-use-case-use-case-diagram.html</w:t>
      </w:r>
      <w:r w:rsidR="0008530B">
        <w:rPr>
          <w:sz w:val="26"/>
          <w:szCs w:val="26"/>
        </w:rPr>
        <w:t>.</w:t>
      </w:r>
    </w:p>
    <w:p w14:paraId="075BEB4C" w14:textId="5E3C068F" w:rsidR="00F4065D" w:rsidRDefault="008D19B7" w:rsidP="008D19B7">
      <w:pPr>
        <w:spacing w:after="200" w:line="276" w:lineRule="auto"/>
        <w:ind w:left="1440"/>
        <w:rPr>
          <w:b/>
          <w:sz w:val="26"/>
          <w:szCs w:val="26"/>
        </w:rPr>
      </w:pPr>
      <w:r w:rsidRPr="008D19B7">
        <w:rPr>
          <w:b/>
          <w:sz w:val="26"/>
          <w:szCs w:val="26"/>
        </w:rPr>
        <w:t>Sách</w:t>
      </w:r>
    </w:p>
    <w:p w14:paraId="3FD47EB4" w14:textId="6E2DD7B3" w:rsidR="008D19B7" w:rsidRPr="008D19B7" w:rsidRDefault="008D19B7" w:rsidP="00915A07">
      <w:pPr>
        <w:pStyle w:val="ListParagraph"/>
        <w:numPr>
          <w:ilvl w:val="0"/>
          <w:numId w:val="3"/>
        </w:numPr>
        <w:spacing w:after="200" w:line="276" w:lineRule="auto"/>
        <w:ind w:left="1800"/>
        <w:rPr>
          <w:sz w:val="26"/>
          <w:szCs w:val="26"/>
        </w:rPr>
      </w:pPr>
      <w:r w:rsidRPr="008D19B7">
        <w:rPr>
          <w:sz w:val="26"/>
          <w:szCs w:val="26"/>
        </w:rPr>
        <w:t>Phân tích và thiết kế hệ thống thông tin – TS Ngô Minh Vương</w:t>
      </w:r>
      <w:r>
        <w:rPr>
          <w:sz w:val="26"/>
          <w:szCs w:val="26"/>
        </w:rPr>
        <w:t>, TS Nguyễn Thị Thanh Sang, TS Nguyễn Thành Sơn, TS Dương Thị Thùy Vân.</w:t>
      </w:r>
    </w:p>
    <w:sectPr w:rsidR="008D19B7" w:rsidRPr="008D19B7" w:rsidSect="00B0147B">
      <w:headerReference w:type="default" r:id="rId22"/>
      <w:type w:val="continuous"/>
      <w:pgSz w:w="11906" w:h="16838" w:code="9"/>
      <w:pgMar w:top="1440" w:right="1134" w:bottom="144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077D2" w14:textId="77777777" w:rsidR="00915A07" w:rsidRDefault="00915A07" w:rsidP="00453AB1">
      <w:r>
        <w:separator/>
      </w:r>
    </w:p>
  </w:endnote>
  <w:endnote w:type="continuationSeparator" w:id="0">
    <w:p w14:paraId="66D98AA0" w14:textId="77777777" w:rsidR="00915A07" w:rsidRDefault="00915A0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Wingdings3">
    <w:altName w:val="Cambria"/>
    <w:panose1 w:val="00000000000000000000"/>
    <w:charset w:val="00"/>
    <w:family w:val="roman"/>
    <w:notTrueType/>
    <w:pitch w:val="default"/>
  </w:font>
  <w:font w:name="CourierStd-Bold">
    <w:altName w:val="Courier New"/>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AADA5" w14:textId="77777777" w:rsidR="00915A07" w:rsidRDefault="00915A07" w:rsidP="00453AB1">
      <w:r>
        <w:separator/>
      </w:r>
    </w:p>
  </w:footnote>
  <w:footnote w:type="continuationSeparator" w:id="0">
    <w:p w14:paraId="30B41D17" w14:textId="77777777" w:rsidR="00915A07" w:rsidRDefault="00915A0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FC975" w14:textId="77777777" w:rsidR="009E6316" w:rsidRDefault="009E6316">
    <w:pPr>
      <w:pStyle w:val="Header"/>
      <w:jc w:val="center"/>
    </w:pPr>
  </w:p>
  <w:p w14:paraId="3BA065D8" w14:textId="77777777" w:rsidR="009E6316" w:rsidRDefault="009E63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4A930758" w14:textId="35AA1326" w:rsidR="009E6316" w:rsidRDefault="009E6316">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058D9CC1" w14:textId="77777777" w:rsidR="009E6316" w:rsidRDefault="009E63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911251"/>
      <w:docPartObj>
        <w:docPartGallery w:val="Page Numbers (Top of Page)"/>
        <w:docPartUnique/>
      </w:docPartObj>
    </w:sdtPr>
    <w:sdtEndPr>
      <w:rPr>
        <w:noProof/>
      </w:rPr>
    </w:sdtEndPr>
    <w:sdtContent>
      <w:p w14:paraId="73740ECF" w14:textId="40EEB61E" w:rsidR="009E6316" w:rsidRDefault="009E6316">
        <w:pPr>
          <w:pStyle w:val="Header"/>
          <w:jc w:val="center"/>
        </w:pPr>
        <w:r>
          <w:fldChar w:fldCharType="begin"/>
        </w:r>
        <w:r>
          <w:instrText xml:space="preserve"> PAGE   \* MERGEFORMAT </w:instrText>
        </w:r>
        <w:r>
          <w:fldChar w:fldCharType="separate"/>
        </w:r>
        <w:r>
          <w:rPr>
            <w:noProof/>
          </w:rPr>
          <w:t>8</w:t>
        </w:r>
        <w:r>
          <w:rPr>
            <w:noProof/>
          </w:rPr>
          <w:fldChar w:fldCharType="end"/>
        </w:r>
      </w:p>
    </w:sdtContent>
  </w:sdt>
  <w:p w14:paraId="46691123" w14:textId="77777777" w:rsidR="009E6316" w:rsidRDefault="009E6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6EAA"/>
    <w:multiLevelType w:val="hybridMultilevel"/>
    <w:tmpl w:val="6646E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01B19"/>
    <w:multiLevelType w:val="hybridMultilevel"/>
    <w:tmpl w:val="716A8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B4017A"/>
    <w:multiLevelType w:val="hybridMultilevel"/>
    <w:tmpl w:val="CD000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8BC404E"/>
    <w:multiLevelType w:val="hybridMultilevel"/>
    <w:tmpl w:val="466A9F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415D4AFB"/>
    <w:multiLevelType w:val="multilevel"/>
    <w:tmpl w:val="51D6ED8A"/>
    <w:lvl w:ilvl="0">
      <w:start w:val="1"/>
      <w:numFmt w:val="decimal"/>
      <w:pStyle w:val="Heading1"/>
      <w:suff w:val="space"/>
      <w:lvlText w:val="CHƯƠNG %1:"/>
      <w:lvlJc w:val="left"/>
      <w:pPr>
        <w:ind w:left="531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506E4256"/>
    <w:multiLevelType w:val="hybridMultilevel"/>
    <w:tmpl w:val="1D1E7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1AB66C8"/>
    <w:multiLevelType w:val="hybridMultilevel"/>
    <w:tmpl w:val="6958C0FA"/>
    <w:lvl w:ilvl="0" w:tplc="270697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52F401E"/>
    <w:multiLevelType w:val="hybridMultilevel"/>
    <w:tmpl w:val="1474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3"/>
  </w:num>
  <w:num w:numId="4">
    <w:abstractNumId w:val="7"/>
  </w:num>
  <w:num w:numId="5">
    <w:abstractNumId w:val="2"/>
  </w:num>
  <w:num w:numId="6">
    <w:abstractNumId w:val="5"/>
  </w:num>
  <w:num w:numId="7">
    <w:abstractNumId w:val="0"/>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E4"/>
    <w:rsid w:val="000006C6"/>
    <w:rsid w:val="00000FCE"/>
    <w:rsid w:val="000017C8"/>
    <w:rsid w:val="000023A9"/>
    <w:rsid w:val="000026BC"/>
    <w:rsid w:val="00002B85"/>
    <w:rsid w:val="00003B3B"/>
    <w:rsid w:val="00003E97"/>
    <w:rsid w:val="00003EB4"/>
    <w:rsid w:val="000042DE"/>
    <w:rsid w:val="000044E2"/>
    <w:rsid w:val="000049A2"/>
    <w:rsid w:val="00005AB7"/>
    <w:rsid w:val="00006805"/>
    <w:rsid w:val="000074BF"/>
    <w:rsid w:val="00010CC4"/>
    <w:rsid w:val="00011A90"/>
    <w:rsid w:val="00011C56"/>
    <w:rsid w:val="0001233B"/>
    <w:rsid w:val="000149CF"/>
    <w:rsid w:val="0001613B"/>
    <w:rsid w:val="000169E6"/>
    <w:rsid w:val="00017B13"/>
    <w:rsid w:val="00017F5B"/>
    <w:rsid w:val="00017F71"/>
    <w:rsid w:val="000206AD"/>
    <w:rsid w:val="00021BDB"/>
    <w:rsid w:val="00022EFE"/>
    <w:rsid w:val="00024496"/>
    <w:rsid w:val="000251CD"/>
    <w:rsid w:val="00027C67"/>
    <w:rsid w:val="00027CDA"/>
    <w:rsid w:val="00030911"/>
    <w:rsid w:val="00032871"/>
    <w:rsid w:val="0003439C"/>
    <w:rsid w:val="00034EAA"/>
    <w:rsid w:val="0003623C"/>
    <w:rsid w:val="000366FB"/>
    <w:rsid w:val="000371D9"/>
    <w:rsid w:val="00037EF3"/>
    <w:rsid w:val="0004108E"/>
    <w:rsid w:val="00041CAC"/>
    <w:rsid w:val="00043591"/>
    <w:rsid w:val="00044893"/>
    <w:rsid w:val="00045641"/>
    <w:rsid w:val="000468A4"/>
    <w:rsid w:val="000478A7"/>
    <w:rsid w:val="00047C64"/>
    <w:rsid w:val="00047EFA"/>
    <w:rsid w:val="000505C1"/>
    <w:rsid w:val="000509AA"/>
    <w:rsid w:val="0005102C"/>
    <w:rsid w:val="00052426"/>
    <w:rsid w:val="00052613"/>
    <w:rsid w:val="00052CC7"/>
    <w:rsid w:val="00052E80"/>
    <w:rsid w:val="00053020"/>
    <w:rsid w:val="000546C9"/>
    <w:rsid w:val="0005557E"/>
    <w:rsid w:val="000565BD"/>
    <w:rsid w:val="0005682C"/>
    <w:rsid w:val="00062708"/>
    <w:rsid w:val="00063130"/>
    <w:rsid w:val="00063B9E"/>
    <w:rsid w:val="00073249"/>
    <w:rsid w:val="00073ECE"/>
    <w:rsid w:val="0007423D"/>
    <w:rsid w:val="000742C8"/>
    <w:rsid w:val="00074CE5"/>
    <w:rsid w:val="0007587F"/>
    <w:rsid w:val="000766A7"/>
    <w:rsid w:val="0007779E"/>
    <w:rsid w:val="00081052"/>
    <w:rsid w:val="0008177E"/>
    <w:rsid w:val="00081941"/>
    <w:rsid w:val="000819C0"/>
    <w:rsid w:val="0008214C"/>
    <w:rsid w:val="000830A8"/>
    <w:rsid w:val="0008530B"/>
    <w:rsid w:val="00086A06"/>
    <w:rsid w:val="00086F97"/>
    <w:rsid w:val="000909F5"/>
    <w:rsid w:val="00090DE4"/>
    <w:rsid w:val="000916FF"/>
    <w:rsid w:val="00091A88"/>
    <w:rsid w:val="00092A81"/>
    <w:rsid w:val="00092E25"/>
    <w:rsid w:val="000932D0"/>
    <w:rsid w:val="00093AAA"/>
    <w:rsid w:val="00094614"/>
    <w:rsid w:val="00094DDD"/>
    <w:rsid w:val="00095926"/>
    <w:rsid w:val="00097900"/>
    <w:rsid w:val="000A0104"/>
    <w:rsid w:val="000A2CFF"/>
    <w:rsid w:val="000A366C"/>
    <w:rsid w:val="000A3D0C"/>
    <w:rsid w:val="000A3FD3"/>
    <w:rsid w:val="000A4C30"/>
    <w:rsid w:val="000A525D"/>
    <w:rsid w:val="000A5319"/>
    <w:rsid w:val="000A5EC2"/>
    <w:rsid w:val="000A7814"/>
    <w:rsid w:val="000B0195"/>
    <w:rsid w:val="000B079A"/>
    <w:rsid w:val="000B1A7B"/>
    <w:rsid w:val="000B5577"/>
    <w:rsid w:val="000B751D"/>
    <w:rsid w:val="000C0F87"/>
    <w:rsid w:val="000C20AA"/>
    <w:rsid w:val="000C446B"/>
    <w:rsid w:val="000C448A"/>
    <w:rsid w:val="000C45FF"/>
    <w:rsid w:val="000C59DD"/>
    <w:rsid w:val="000C5BC5"/>
    <w:rsid w:val="000C640E"/>
    <w:rsid w:val="000D0D4E"/>
    <w:rsid w:val="000D27AE"/>
    <w:rsid w:val="000D2B43"/>
    <w:rsid w:val="000D473A"/>
    <w:rsid w:val="000D4B48"/>
    <w:rsid w:val="000D5848"/>
    <w:rsid w:val="000D6200"/>
    <w:rsid w:val="000D668C"/>
    <w:rsid w:val="000D745D"/>
    <w:rsid w:val="000D745E"/>
    <w:rsid w:val="000D75E6"/>
    <w:rsid w:val="000E0CC8"/>
    <w:rsid w:val="000E0D29"/>
    <w:rsid w:val="000E1A50"/>
    <w:rsid w:val="000E1E25"/>
    <w:rsid w:val="000E3337"/>
    <w:rsid w:val="000E66EE"/>
    <w:rsid w:val="000E7339"/>
    <w:rsid w:val="000F1566"/>
    <w:rsid w:val="000F2B38"/>
    <w:rsid w:val="000F33D5"/>
    <w:rsid w:val="000F3D2C"/>
    <w:rsid w:val="000F4E78"/>
    <w:rsid w:val="000F63E1"/>
    <w:rsid w:val="000F78D4"/>
    <w:rsid w:val="00100987"/>
    <w:rsid w:val="001011C5"/>
    <w:rsid w:val="00101D70"/>
    <w:rsid w:val="00104301"/>
    <w:rsid w:val="00105011"/>
    <w:rsid w:val="001053D4"/>
    <w:rsid w:val="00105483"/>
    <w:rsid w:val="00105BB3"/>
    <w:rsid w:val="00106254"/>
    <w:rsid w:val="001110D5"/>
    <w:rsid w:val="00111136"/>
    <w:rsid w:val="001114A3"/>
    <w:rsid w:val="001123F3"/>
    <w:rsid w:val="001142B8"/>
    <w:rsid w:val="00114565"/>
    <w:rsid w:val="00116700"/>
    <w:rsid w:val="00116DCC"/>
    <w:rsid w:val="00117AAE"/>
    <w:rsid w:val="00117E01"/>
    <w:rsid w:val="00120137"/>
    <w:rsid w:val="00121733"/>
    <w:rsid w:val="00122C7C"/>
    <w:rsid w:val="0012321B"/>
    <w:rsid w:val="00123927"/>
    <w:rsid w:val="00124251"/>
    <w:rsid w:val="001242F5"/>
    <w:rsid w:val="00124E00"/>
    <w:rsid w:val="00124EA1"/>
    <w:rsid w:val="001269F3"/>
    <w:rsid w:val="00131F9E"/>
    <w:rsid w:val="00132FB1"/>
    <w:rsid w:val="001330B9"/>
    <w:rsid w:val="00133901"/>
    <w:rsid w:val="0013400D"/>
    <w:rsid w:val="0013515F"/>
    <w:rsid w:val="0013573A"/>
    <w:rsid w:val="00140239"/>
    <w:rsid w:val="001408A8"/>
    <w:rsid w:val="00140BD1"/>
    <w:rsid w:val="00141492"/>
    <w:rsid w:val="00141497"/>
    <w:rsid w:val="00141BD4"/>
    <w:rsid w:val="00141D4D"/>
    <w:rsid w:val="0014202A"/>
    <w:rsid w:val="00142937"/>
    <w:rsid w:val="00143FE5"/>
    <w:rsid w:val="00144555"/>
    <w:rsid w:val="00146B22"/>
    <w:rsid w:val="00147C10"/>
    <w:rsid w:val="00147E76"/>
    <w:rsid w:val="0015011C"/>
    <w:rsid w:val="0015082F"/>
    <w:rsid w:val="00151D86"/>
    <w:rsid w:val="00152C70"/>
    <w:rsid w:val="00153052"/>
    <w:rsid w:val="001538A3"/>
    <w:rsid w:val="001547CC"/>
    <w:rsid w:val="00155E47"/>
    <w:rsid w:val="00156989"/>
    <w:rsid w:val="0016097A"/>
    <w:rsid w:val="001609E4"/>
    <w:rsid w:val="00160AEC"/>
    <w:rsid w:val="00161373"/>
    <w:rsid w:val="001613E0"/>
    <w:rsid w:val="001617ED"/>
    <w:rsid w:val="00161CA4"/>
    <w:rsid w:val="00162221"/>
    <w:rsid w:val="001626E4"/>
    <w:rsid w:val="00162958"/>
    <w:rsid w:val="0016333E"/>
    <w:rsid w:val="00163849"/>
    <w:rsid w:val="001638A5"/>
    <w:rsid w:val="00165D03"/>
    <w:rsid w:val="001667F7"/>
    <w:rsid w:val="0016714D"/>
    <w:rsid w:val="00167231"/>
    <w:rsid w:val="00170F20"/>
    <w:rsid w:val="00172819"/>
    <w:rsid w:val="00172833"/>
    <w:rsid w:val="00172F25"/>
    <w:rsid w:val="00174461"/>
    <w:rsid w:val="0017468A"/>
    <w:rsid w:val="0017536C"/>
    <w:rsid w:val="00177C8A"/>
    <w:rsid w:val="001801F1"/>
    <w:rsid w:val="00180867"/>
    <w:rsid w:val="00181FE2"/>
    <w:rsid w:val="00182903"/>
    <w:rsid w:val="00183184"/>
    <w:rsid w:val="001849ED"/>
    <w:rsid w:val="00184EB5"/>
    <w:rsid w:val="001867BC"/>
    <w:rsid w:val="0018724B"/>
    <w:rsid w:val="00190A56"/>
    <w:rsid w:val="001920B9"/>
    <w:rsid w:val="00192CCA"/>
    <w:rsid w:val="00194603"/>
    <w:rsid w:val="001961AB"/>
    <w:rsid w:val="001969B6"/>
    <w:rsid w:val="00196B64"/>
    <w:rsid w:val="00196E45"/>
    <w:rsid w:val="001974C5"/>
    <w:rsid w:val="001A037F"/>
    <w:rsid w:val="001A0D3E"/>
    <w:rsid w:val="001A1B11"/>
    <w:rsid w:val="001A2576"/>
    <w:rsid w:val="001A2A83"/>
    <w:rsid w:val="001A5D3C"/>
    <w:rsid w:val="001A616B"/>
    <w:rsid w:val="001B02C5"/>
    <w:rsid w:val="001B09E9"/>
    <w:rsid w:val="001B407E"/>
    <w:rsid w:val="001B40E1"/>
    <w:rsid w:val="001B5072"/>
    <w:rsid w:val="001B7003"/>
    <w:rsid w:val="001B74EB"/>
    <w:rsid w:val="001B767A"/>
    <w:rsid w:val="001C1530"/>
    <w:rsid w:val="001C3056"/>
    <w:rsid w:val="001C5311"/>
    <w:rsid w:val="001C698D"/>
    <w:rsid w:val="001C7CF7"/>
    <w:rsid w:val="001D020B"/>
    <w:rsid w:val="001D115E"/>
    <w:rsid w:val="001D19F0"/>
    <w:rsid w:val="001D1BBD"/>
    <w:rsid w:val="001D1D62"/>
    <w:rsid w:val="001D1E76"/>
    <w:rsid w:val="001D25AA"/>
    <w:rsid w:val="001D33A2"/>
    <w:rsid w:val="001D5103"/>
    <w:rsid w:val="001D63AE"/>
    <w:rsid w:val="001D6809"/>
    <w:rsid w:val="001D6E43"/>
    <w:rsid w:val="001D7539"/>
    <w:rsid w:val="001D76FE"/>
    <w:rsid w:val="001D7D14"/>
    <w:rsid w:val="001E0229"/>
    <w:rsid w:val="001E0ED9"/>
    <w:rsid w:val="001E1A72"/>
    <w:rsid w:val="001E1FE8"/>
    <w:rsid w:val="001E266D"/>
    <w:rsid w:val="001E5480"/>
    <w:rsid w:val="001E6194"/>
    <w:rsid w:val="001E6FD0"/>
    <w:rsid w:val="001E778E"/>
    <w:rsid w:val="001F0756"/>
    <w:rsid w:val="001F1FCE"/>
    <w:rsid w:val="001F3365"/>
    <w:rsid w:val="001F3F00"/>
    <w:rsid w:val="001F5B85"/>
    <w:rsid w:val="001F7116"/>
    <w:rsid w:val="001F76B4"/>
    <w:rsid w:val="0020056D"/>
    <w:rsid w:val="00200778"/>
    <w:rsid w:val="00200941"/>
    <w:rsid w:val="00200E46"/>
    <w:rsid w:val="002028EE"/>
    <w:rsid w:val="00204D38"/>
    <w:rsid w:val="00204E58"/>
    <w:rsid w:val="002059C8"/>
    <w:rsid w:val="0020687F"/>
    <w:rsid w:val="00207A51"/>
    <w:rsid w:val="00207DC2"/>
    <w:rsid w:val="00211DC1"/>
    <w:rsid w:val="002122A1"/>
    <w:rsid w:val="002125B6"/>
    <w:rsid w:val="002152A6"/>
    <w:rsid w:val="00215906"/>
    <w:rsid w:val="0021762F"/>
    <w:rsid w:val="00217D44"/>
    <w:rsid w:val="00220001"/>
    <w:rsid w:val="0022343C"/>
    <w:rsid w:val="00223D84"/>
    <w:rsid w:val="00223EB1"/>
    <w:rsid w:val="00225457"/>
    <w:rsid w:val="00226EDC"/>
    <w:rsid w:val="00227511"/>
    <w:rsid w:val="0023044D"/>
    <w:rsid w:val="002307B3"/>
    <w:rsid w:val="002317B8"/>
    <w:rsid w:val="00231DC2"/>
    <w:rsid w:val="00232363"/>
    <w:rsid w:val="00232F27"/>
    <w:rsid w:val="00233FAB"/>
    <w:rsid w:val="00235CEB"/>
    <w:rsid w:val="00236564"/>
    <w:rsid w:val="00237843"/>
    <w:rsid w:val="00240332"/>
    <w:rsid w:val="0024061A"/>
    <w:rsid w:val="00241913"/>
    <w:rsid w:val="00242A87"/>
    <w:rsid w:val="00244A17"/>
    <w:rsid w:val="00247260"/>
    <w:rsid w:val="002472F9"/>
    <w:rsid w:val="00247AF2"/>
    <w:rsid w:val="00247C7C"/>
    <w:rsid w:val="00252C46"/>
    <w:rsid w:val="00252F26"/>
    <w:rsid w:val="00254517"/>
    <w:rsid w:val="002555B5"/>
    <w:rsid w:val="0025668C"/>
    <w:rsid w:val="00257127"/>
    <w:rsid w:val="002577DF"/>
    <w:rsid w:val="00260B70"/>
    <w:rsid w:val="0026191B"/>
    <w:rsid w:val="00262361"/>
    <w:rsid w:val="0026246E"/>
    <w:rsid w:val="00262695"/>
    <w:rsid w:val="00263F3F"/>
    <w:rsid w:val="002644B0"/>
    <w:rsid w:val="00264815"/>
    <w:rsid w:val="00264DA1"/>
    <w:rsid w:val="002662F4"/>
    <w:rsid w:val="00266B79"/>
    <w:rsid w:val="0026734D"/>
    <w:rsid w:val="0026784B"/>
    <w:rsid w:val="0027147C"/>
    <w:rsid w:val="00271D4D"/>
    <w:rsid w:val="00271E69"/>
    <w:rsid w:val="002721E8"/>
    <w:rsid w:val="0027229E"/>
    <w:rsid w:val="00272776"/>
    <w:rsid w:val="002729C2"/>
    <w:rsid w:val="0027474E"/>
    <w:rsid w:val="00274D6C"/>
    <w:rsid w:val="00274E2E"/>
    <w:rsid w:val="00275AF5"/>
    <w:rsid w:val="002800E7"/>
    <w:rsid w:val="002811B7"/>
    <w:rsid w:val="002820BD"/>
    <w:rsid w:val="00284302"/>
    <w:rsid w:val="002859BC"/>
    <w:rsid w:val="002874D4"/>
    <w:rsid w:val="00291721"/>
    <w:rsid w:val="00291E63"/>
    <w:rsid w:val="00291E7C"/>
    <w:rsid w:val="00292573"/>
    <w:rsid w:val="002927D3"/>
    <w:rsid w:val="002930E1"/>
    <w:rsid w:val="002952C9"/>
    <w:rsid w:val="00295411"/>
    <w:rsid w:val="00296BF3"/>
    <w:rsid w:val="002972FF"/>
    <w:rsid w:val="0029775C"/>
    <w:rsid w:val="002A0335"/>
    <w:rsid w:val="002A2962"/>
    <w:rsid w:val="002A2CCF"/>
    <w:rsid w:val="002A49BC"/>
    <w:rsid w:val="002A514D"/>
    <w:rsid w:val="002A7D9F"/>
    <w:rsid w:val="002B0D9F"/>
    <w:rsid w:val="002B0E47"/>
    <w:rsid w:val="002B2F08"/>
    <w:rsid w:val="002B4540"/>
    <w:rsid w:val="002B484B"/>
    <w:rsid w:val="002B4F29"/>
    <w:rsid w:val="002B533E"/>
    <w:rsid w:val="002B5430"/>
    <w:rsid w:val="002B5F1F"/>
    <w:rsid w:val="002B6002"/>
    <w:rsid w:val="002B6D0D"/>
    <w:rsid w:val="002C1D51"/>
    <w:rsid w:val="002C298B"/>
    <w:rsid w:val="002C3072"/>
    <w:rsid w:val="002C56FD"/>
    <w:rsid w:val="002C7693"/>
    <w:rsid w:val="002C7F26"/>
    <w:rsid w:val="002D0080"/>
    <w:rsid w:val="002D0188"/>
    <w:rsid w:val="002D028D"/>
    <w:rsid w:val="002D0D29"/>
    <w:rsid w:val="002D1149"/>
    <w:rsid w:val="002D1644"/>
    <w:rsid w:val="002D35D0"/>
    <w:rsid w:val="002D3EB0"/>
    <w:rsid w:val="002D63B6"/>
    <w:rsid w:val="002D6A60"/>
    <w:rsid w:val="002D6B13"/>
    <w:rsid w:val="002D6C29"/>
    <w:rsid w:val="002D796D"/>
    <w:rsid w:val="002E44F0"/>
    <w:rsid w:val="002E46F9"/>
    <w:rsid w:val="002E5B5A"/>
    <w:rsid w:val="002E7743"/>
    <w:rsid w:val="002E7CF2"/>
    <w:rsid w:val="002F128C"/>
    <w:rsid w:val="002F1CA5"/>
    <w:rsid w:val="002F1D74"/>
    <w:rsid w:val="002F3407"/>
    <w:rsid w:val="002F44B4"/>
    <w:rsid w:val="002F71BB"/>
    <w:rsid w:val="002F7ED1"/>
    <w:rsid w:val="00301AAF"/>
    <w:rsid w:val="00302590"/>
    <w:rsid w:val="003029C9"/>
    <w:rsid w:val="00302B95"/>
    <w:rsid w:val="00303CB3"/>
    <w:rsid w:val="00303F84"/>
    <w:rsid w:val="003054C0"/>
    <w:rsid w:val="00306DA4"/>
    <w:rsid w:val="003106E0"/>
    <w:rsid w:val="00310BB3"/>
    <w:rsid w:val="003110AC"/>
    <w:rsid w:val="00312672"/>
    <w:rsid w:val="00312909"/>
    <w:rsid w:val="00313062"/>
    <w:rsid w:val="00313F6F"/>
    <w:rsid w:val="0031480D"/>
    <w:rsid w:val="0031547B"/>
    <w:rsid w:val="003203DC"/>
    <w:rsid w:val="0032071D"/>
    <w:rsid w:val="003212ED"/>
    <w:rsid w:val="003218FF"/>
    <w:rsid w:val="00322890"/>
    <w:rsid w:val="00322EC4"/>
    <w:rsid w:val="003240E3"/>
    <w:rsid w:val="00324D64"/>
    <w:rsid w:val="003267D7"/>
    <w:rsid w:val="0032698B"/>
    <w:rsid w:val="00327AF1"/>
    <w:rsid w:val="003304AE"/>
    <w:rsid w:val="00330D77"/>
    <w:rsid w:val="0033121B"/>
    <w:rsid w:val="0033257A"/>
    <w:rsid w:val="00334BEF"/>
    <w:rsid w:val="003350A3"/>
    <w:rsid w:val="00337EA5"/>
    <w:rsid w:val="00340E7F"/>
    <w:rsid w:val="00341083"/>
    <w:rsid w:val="0034145E"/>
    <w:rsid w:val="0034185C"/>
    <w:rsid w:val="003432FD"/>
    <w:rsid w:val="0034416D"/>
    <w:rsid w:val="00346BA4"/>
    <w:rsid w:val="00346F4B"/>
    <w:rsid w:val="003477B8"/>
    <w:rsid w:val="00350519"/>
    <w:rsid w:val="00350C53"/>
    <w:rsid w:val="0035335C"/>
    <w:rsid w:val="00353487"/>
    <w:rsid w:val="00355611"/>
    <w:rsid w:val="0035568A"/>
    <w:rsid w:val="003614A4"/>
    <w:rsid w:val="00363C1A"/>
    <w:rsid w:val="0036480C"/>
    <w:rsid w:val="00365896"/>
    <w:rsid w:val="00366399"/>
    <w:rsid w:val="003663CF"/>
    <w:rsid w:val="00366420"/>
    <w:rsid w:val="003667CB"/>
    <w:rsid w:val="00367864"/>
    <w:rsid w:val="003679F4"/>
    <w:rsid w:val="00367B71"/>
    <w:rsid w:val="00367FEA"/>
    <w:rsid w:val="0037133F"/>
    <w:rsid w:val="00371780"/>
    <w:rsid w:val="00372522"/>
    <w:rsid w:val="00372596"/>
    <w:rsid w:val="00372B21"/>
    <w:rsid w:val="00373421"/>
    <w:rsid w:val="003742A2"/>
    <w:rsid w:val="003759CC"/>
    <w:rsid w:val="00376192"/>
    <w:rsid w:val="00376758"/>
    <w:rsid w:val="00377544"/>
    <w:rsid w:val="00377790"/>
    <w:rsid w:val="003824E2"/>
    <w:rsid w:val="0038286A"/>
    <w:rsid w:val="003840DC"/>
    <w:rsid w:val="003843AB"/>
    <w:rsid w:val="00385327"/>
    <w:rsid w:val="0038591A"/>
    <w:rsid w:val="00385D27"/>
    <w:rsid w:val="00386354"/>
    <w:rsid w:val="00387077"/>
    <w:rsid w:val="00387B09"/>
    <w:rsid w:val="00390626"/>
    <w:rsid w:val="0039078C"/>
    <w:rsid w:val="003911A7"/>
    <w:rsid w:val="0039147C"/>
    <w:rsid w:val="00394A4C"/>
    <w:rsid w:val="00394B13"/>
    <w:rsid w:val="00394BA6"/>
    <w:rsid w:val="00395D8E"/>
    <w:rsid w:val="0039751B"/>
    <w:rsid w:val="00397CE1"/>
    <w:rsid w:val="003A0F17"/>
    <w:rsid w:val="003A1238"/>
    <w:rsid w:val="003A13CE"/>
    <w:rsid w:val="003A2056"/>
    <w:rsid w:val="003A3D3F"/>
    <w:rsid w:val="003A47D4"/>
    <w:rsid w:val="003A4C4F"/>
    <w:rsid w:val="003A5362"/>
    <w:rsid w:val="003A59D0"/>
    <w:rsid w:val="003A5B01"/>
    <w:rsid w:val="003A70D5"/>
    <w:rsid w:val="003A7F40"/>
    <w:rsid w:val="003B010F"/>
    <w:rsid w:val="003B0D43"/>
    <w:rsid w:val="003B1FF9"/>
    <w:rsid w:val="003B3DFA"/>
    <w:rsid w:val="003B433B"/>
    <w:rsid w:val="003B4CE8"/>
    <w:rsid w:val="003B4D32"/>
    <w:rsid w:val="003B5889"/>
    <w:rsid w:val="003C076B"/>
    <w:rsid w:val="003C0ED9"/>
    <w:rsid w:val="003C102C"/>
    <w:rsid w:val="003C17C2"/>
    <w:rsid w:val="003C21CB"/>
    <w:rsid w:val="003C22D5"/>
    <w:rsid w:val="003C2483"/>
    <w:rsid w:val="003C373E"/>
    <w:rsid w:val="003C5E68"/>
    <w:rsid w:val="003C664A"/>
    <w:rsid w:val="003D0AD6"/>
    <w:rsid w:val="003D1FA8"/>
    <w:rsid w:val="003D2351"/>
    <w:rsid w:val="003D2E43"/>
    <w:rsid w:val="003D60F0"/>
    <w:rsid w:val="003D657B"/>
    <w:rsid w:val="003E0E2C"/>
    <w:rsid w:val="003E31D6"/>
    <w:rsid w:val="003E40F5"/>
    <w:rsid w:val="003E49FF"/>
    <w:rsid w:val="003E5B61"/>
    <w:rsid w:val="003E5E77"/>
    <w:rsid w:val="003E7AF8"/>
    <w:rsid w:val="003F1C3F"/>
    <w:rsid w:val="003F348A"/>
    <w:rsid w:val="003F38EF"/>
    <w:rsid w:val="003F5898"/>
    <w:rsid w:val="003F5F8B"/>
    <w:rsid w:val="003F6CCB"/>
    <w:rsid w:val="003F704D"/>
    <w:rsid w:val="00401203"/>
    <w:rsid w:val="00401A11"/>
    <w:rsid w:val="0040265C"/>
    <w:rsid w:val="00403343"/>
    <w:rsid w:val="004035A1"/>
    <w:rsid w:val="0040412F"/>
    <w:rsid w:val="00405387"/>
    <w:rsid w:val="004134EA"/>
    <w:rsid w:val="00413C23"/>
    <w:rsid w:val="00413E81"/>
    <w:rsid w:val="004140FF"/>
    <w:rsid w:val="00414F9E"/>
    <w:rsid w:val="004150FB"/>
    <w:rsid w:val="00416EA7"/>
    <w:rsid w:val="0041765A"/>
    <w:rsid w:val="00417A1A"/>
    <w:rsid w:val="00420D7E"/>
    <w:rsid w:val="00420E8A"/>
    <w:rsid w:val="00421B16"/>
    <w:rsid w:val="004226C3"/>
    <w:rsid w:val="00422F6F"/>
    <w:rsid w:val="00423625"/>
    <w:rsid w:val="0042413D"/>
    <w:rsid w:val="00424790"/>
    <w:rsid w:val="00425280"/>
    <w:rsid w:val="004276CF"/>
    <w:rsid w:val="00427B69"/>
    <w:rsid w:val="004340EE"/>
    <w:rsid w:val="004356E0"/>
    <w:rsid w:val="00435806"/>
    <w:rsid w:val="00435AC5"/>
    <w:rsid w:val="00437190"/>
    <w:rsid w:val="004401F5"/>
    <w:rsid w:val="004406C3"/>
    <w:rsid w:val="00440A99"/>
    <w:rsid w:val="00441BE1"/>
    <w:rsid w:val="004421E5"/>
    <w:rsid w:val="00442359"/>
    <w:rsid w:val="00445219"/>
    <w:rsid w:val="00446762"/>
    <w:rsid w:val="00447536"/>
    <w:rsid w:val="00447F8E"/>
    <w:rsid w:val="00452032"/>
    <w:rsid w:val="00452565"/>
    <w:rsid w:val="00452642"/>
    <w:rsid w:val="00453AB1"/>
    <w:rsid w:val="00455336"/>
    <w:rsid w:val="004553BC"/>
    <w:rsid w:val="00455F8F"/>
    <w:rsid w:val="004565CB"/>
    <w:rsid w:val="0045688D"/>
    <w:rsid w:val="004570FF"/>
    <w:rsid w:val="0046027E"/>
    <w:rsid w:val="00460A98"/>
    <w:rsid w:val="00461DA1"/>
    <w:rsid w:val="00462AFD"/>
    <w:rsid w:val="0046310D"/>
    <w:rsid w:val="0046352A"/>
    <w:rsid w:val="004644E8"/>
    <w:rsid w:val="00464CBB"/>
    <w:rsid w:val="004659D0"/>
    <w:rsid w:val="00465E61"/>
    <w:rsid w:val="004665B0"/>
    <w:rsid w:val="004668BB"/>
    <w:rsid w:val="004679EA"/>
    <w:rsid w:val="00470E33"/>
    <w:rsid w:val="00471660"/>
    <w:rsid w:val="00472CFE"/>
    <w:rsid w:val="00474977"/>
    <w:rsid w:val="004753F9"/>
    <w:rsid w:val="00475F0B"/>
    <w:rsid w:val="0047694E"/>
    <w:rsid w:val="004771E5"/>
    <w:rsid w:val="00477BDD"/>
    <w:rsid w:val="00480301"/>
    <w:rsid w:val="0048070B"/>
    <w:rsid w:val="004807A0"/>
    <w:rsid w:val="00480871"/>
    <w:rsid w:val="004813C1"/>
    <w:rsid w:val="0048190E"/>
    <w:rsid w:val="00481A4B"/>
    <w:rsid w:val="004824D5"/>
    <w:rsid w:val="00483AD2"/>
    <w:rsid w:val="00485E72"/>
    <w:rsid w:val="00486794"/>
    <w:rsid w:val="00486B0F"/>
    <w:rsid w:val="00490CF3"/>
    <w:rsid w:val="004911A3"/>
    <w:rsid w:val="00491413"/>
    <w:rsid w:val="00491982"/>
    <w:rsid w:val="00492646"/>
    <w:rsid w:val="004929E3"/>
    <w:rsid w:val="0049300C"/>
    <w:rsid w:val="004930D3"/>
    <w:rsid w:val="00493D94"/>
    <w:rsid w:val="00496347"/>
    <w:rsid w:val="00496EAF"/>
    <w:rsid w:val="0049728F"/>
    <w:rsid w:val="00497554"/>
    <w:rsid w:val="004A02E9"/>
    <w:rsid w:val="004A1BF3"/>
    <w:rsid w:val="004A50BD"/>
    <w:rsid w:val="004A519E"/>
    <w:rsid w:val="004A5F39"/>
    <w:rsid w:val="004A6430"/>
    <w:rsid w:val="004A78E0"/>
    <w:rsid w:val="004A7C39"/>
    <w:rsid w:val="004B2BE1"/>
    <w:rsid w:val="004C07A0"/>
    <w:rsid w:val="004C18F2"/>
    <w:rsid w:val="004C40D8"/>
    <w:rsid w:val="004C4EB4"/>
    <w:rsid w:val="004C4F4A"/>
    <w:rsid w:val="004C5319"/>
    <w:rsid w:val="004C55A1"/>
    <w:rsid w:val="004C5BD3"/>
    <w:rsid w:val="004C6B0C"/>
    <w:rsid w:val="004C7C8A"/>
    <w:rsid w:val="004D0310"/>
    <w:rsid w:val="004D03CC"/>
    <w:rsid w:val="004D1AC4"/>
    <w:rsid w:val="004D1C25"/>
    <w:rsid w:val="004D1D8F"/>
    <w:rsid w:val="004D3212"/>
    <w:rsid w:val="004D4B24"/>
    <w:rsid w:val="004D52DB"/>
    <w:rsid w:val="004D5D44"/>
    <w:rsid w:val="004D660E"/>
    <w:rsid w:val="004D74CA"/>
    <w:rsid w:val="004E125D"/>
    <w:rsid w:val="004E1CBE"/>
    <w:rsid w:val="004E3C16"/>
    <w:rsid w:val="004E42EB"/>
    <w:rsid w:val="004E4E68"/>
    <w:rsid w:val="004E51FA"/>
    <w:rsid w:val="004E72BE"/>
    <w:rsid w:val="004F05DC"/>
    <w:rsid w:val="004F0987"/>
    <w:rsid w:val="004F1084"/>
    <w:rsid w:val="004F1252"/>
    <w:rsid w:val="004F312A"/>
    <w:rsid w:val="004F38F1"/>
    <w:rsid w:val="004F4714"/>
    <w:rsid w:val="004F5AC0"/>
    <w:rsid w:val="004F6087"/>
    <w:rsid w:val="004F66BB"/>
    <w:rsid w:val="004F69E5"/>
    <w:rsid w:val="004F79DF"/>
    <w:rsid w:val="005019B0"/>
    <w:rsid w:val="00503343"/>
    <w:rsid w:val="005039C6"/>
    <w:rsid w:val="0050408C"/>
    <w:rsid w:val="005053B3"/>
    <w:rsid w:val="00506974"/>
    <w:rsid w:val="0050772F"/>
    <w:rsid w:val="00507E9E"/>
    <w:rsid w:val="0051012D"/>
    <w:rsid w:val="00510AE9"/>
    <w:rsid w:val="00510AFC"/>
    <w:rsid w:val="005113E9"/>
    <w:rsid w:val="00513A7C"/>
    <w:rsid w:val="00513F74"/>
    <w:rsid w:val="00514BF0"/>
    <w:rsid w:val="0051513C"/>
    <w:rsid w:val="00515358"/>
    <w:rsid w:val="00516079"/>
    <w:rsid w:val="00516590"/>
    <w:rsid w:val="00516CA9"/>
    <w:rsid w:val="00517529"/>
    <w:rsid w:val="00521A06"/>
    <w:rsid w:val="00526720"/>
    <w:rsid w:val="0052742C"/>
    <w:rsid w:val="005277EE"/>
    <w:rsid w:val="00530557"/>
    <w:rsid w:val="0053139E"/>
    <w:rsid w:val="005329CB"/>
    <w:rsid w:val="005332CD"/>
    <w:rsid w:val="005364B8"/>
    <w:rsid w:val="005404C4"/>
    <w:rsid w:val="005405BA"/>
    <w:rsid w:val="00541DB6"/>
    <w:rsid w:val="005422E7"/>
    <w:rsid w:val="0054378E"/>
    <w:rsid w:val="00545A6A"/>
    <w:rsid w:val="00545F84"/>
    <w:rsid w:val="00547F0B"/>
    <w:rsid w:val="005534F6"/>
    <w:rsid w:val="005544F7"/>
    <w:rsid w:val="005555FB"/>
    <w:rsid w:val="005569E1"/>
    <w:rsid w:val="00560082"/>
    <w:rsid w:val="00560869"/>
    <w:rsid w:val="00560B5A"/>
    <w:rsid w:val="00561174"/>
    <w:rsid w:val="005611B1"/>
    <w:rsid w:val="00561D2E"/>
    <w:rsid w:val="005671AB"/>
    <w:rsid w:val="00572225"/>
    <w:rsid w:val="00572292"/>
    <w:rsid w:val="0057286C"/>
    <w:rsid w:val="0057412C"/>
    <w:rsid w:val="00574EE7"/>
    <w:rsid w:val="00575281"/>
    <w:rsid w:val="00576486"/>
    <w:rsid w:val="00576C65"/>
    <w:rsid w:val="00577E2F"/>
    <w:rsid w:val="00582E7E"/>
    <w:rsid w:val="0058367E"/>
    <w:rsid w:val="0058450D"/>
    <w:rsid w:val="00584A87"/>
    <w:rsid w:val="00586CBB"/>
    <w:rsid w:val="00586FA4"/>
    <w:rsid w:val="005870CE"/>
    <w:rsid w:val="00587384"/>
    <w:rsid w:val="005922BC"/>
    <w:rsid w:val="00592A95"/>
    <w:rsid w:val="00593511"/>
    <w:rsid w:val="0059575D"/>
    <w:rsid w:val="00595973"/>
    <w:rsid w:val="00595F6B"/>
    <w:rsid w:val="00596013"/>
    <w:rsid w:val="00597DEC"/>
    <w:rsid w:val="005A2637"/>
    <w:rsid w:val="005A2BEE"/>
    <w:rsid w:val="005A341E"/>
    <w:rsid w:val="005A3DC4"/>
    <w:rsid w:val="005A4990"/>
    <w:rsid w:val="005A51C9"/>
    <w:rsid w:val="005A5939"/>
    <w:rsid w:val="005A5A99"/>
    <w:rsid w:val="005B53E3"/>
    <w:rsid w:val="005C0266"/>
    <w:rsid w:val="005C0432"/>
    <w:rsid w:val="005C1370"/>
    <w:rsid w:val="005C472C"/>
    <w:rsid w:val="005C5262"/>
    <w:rsid w:val="005C5800"/>
    <w:rsid w:val="005C5A86"/>
    <w:rsid w:val="005C7159"/>
    <w:rsid w:val="005D030E"/>
    <w:rsid w:val="005D2588"/>
    <w:rsid w:val="005D261D"/>
    <w:rsid w:val="005D317A"/>
    <w:rsid w:val="005D4711"/>
    <w:rsid w:val="005D5C20"/>
    <w:rsid w:val="005D73E4"/>
    <w:rsid w:val="005E03CE"/>
    <w:rsid w:val="005E3356"/>
    <w:rsid w:val="005E34AA"/>
    <w:rsid w:val="005E4163"/>
    <w:rsid w:val="005E4245"/>
    <w:rsid w:val="005E4BE6"/>
    <w:rsid w:val="005E5032"/>
    <w:rsid w:val="005E64B5"/>
    <w:rsid w:val="005F19F7"/>
    <w:rsid w:val="005F22FF"/>
    <w:rsid w:val="005F2924"/>
    <w:rsid w:val="005F5CA7"/>
    <w:rsid w:val="00600097"/>
    <w:rsid w:val="006010A0"/>
    <w:rsid w:val="006024A5"/>
    <w:rsid w:val="00603343"/>
    <w:rsid w:val="00604016"/>
    <w:rsid w:val="00605122"/>
    <w:rsid w:val="00610EEA"/>
    <w:rsid w:val="0061103E"/>
    <w:rsid w:val="00615391"/>
    <w:rsid w:val="00615839"/>
    <w:rsid w:val="006163E7"/>
    <w:rsid w:val="00616BBF"/>
    <w:rsid w:val="00617C61"/>
    <w:rsid w:val="00620115"/>
    <w:rsid w:val="00622389"/>
    <w:rsid w:val="00622B18"/>
    <w:rsid w:val="00623C25"/>
    <w:rsid w:val="00623E4C"/>
    <w:rsid w:val="006273FF"/>
    <w:rsid w:val="00630717"/>
    <w:rsid w:val="00631A5B"/>
    <w:rsid w:val="00632C6F"/>
    <w:rsid w:val="0063398F"/>
    <w:rsid w:val="00633CC5"/>
    <w:rsid w:val="006342F4"/>
    <w:rsid w:val="0063634C"/>
    <w:rsid w:val="00640188"/>
    <w:rsid w:val="006409AE"/>
    <w:rsid w:val="00641372"/>
    <w:rsid w:val="0064189C"/>
    <w:rsid w:val="00641A13"/>
    <w:rsid w:val="00641A96"/>
    <w:rsid w:val="00644AE7"/>
    <w:rsid w:val="00645905"/>
    <w:rsid w:val="006473E5"/>
    <w:rsid w:val="00647B30"/>
    <w:rsid w:val="0065004E"/>
    <w:rsid w:val="006501E6"/>
    <w:rsid w:val="00650C41"/>
    <w:rsid w:val="00650D6A"/>
    <w:rsid w:val="00651480"/>
    <w:rsid w:val="006518C4"/>
    <w:rsid w:val="00652EC0"/>
    <w:rsid w:val="00661424"/>
    <w:rsid w:val="006615F7"/>
    <w:rsid w:val="00661BB5"/>
    <w:rsid w:val="00661E1D"/>
    <w:rsid w:val="006620FB"/>
    <w:rsid w:val="006622F9"/>
    <w:rsid w:val="00663D8A"/>
    <w:rsid w:val="00664D9B"/>
    <w:rsid w:val="00666E5E"/>
    <w:rsid w:val="0066766D"/>
    <w:rsid w:val="0067053D"/>
    <w:rsid w:val="006725D6"/>
    <w:rsid w:val="00672EFA"/>
    <w:rsid w:val="00675388"/>
    <w:rsid w:val="006772D9"/>
    <w:rsid w:val="006803AB"/>
    <w:rsid w:val="00680A00"/>
    <w:rsid w:val="00683264"/>
    <w:rsid w:val="00683CA7"/>
    <w:rsid w:val="0068478F"/>
    <w:rsid w:val="00684D12"/>
    <w:rsid w:val="00684E97"/>
    <w:rsid w:val="00686330"/>
    <w:rsid w:val="00686FA4"/>
    <w:rsid w:val="0068726E"/>
    <w:rsid w:val="006875E2"/>
    <w:rsid w:val="00690C27"/>
    <w:rsid w:val="00691E12"/>
    <w:rsid w:val="00692008"/>
    <w:rsid w:val="006929A2"/>
    <w:rsid w:val="00692E11"/>
    <w:rsid w:val="00692E96"/>
    <w:rsid w:val="0069359F"/>
    <w:rsid w:val="00693789"/>
    <w:rsid w:val="0069395C"/>
    <w:rsid w:val="006949C8"/>
    <w:rsid w:val="00695041"/>
    <w:rsid w:val="0069689A"/>
    <w:rsid w:val="0069746F"/>
    <w:rsid w:val="006A1B6A"/>
    <w:rsid w:val="006A22AF"/>
    <w:rsid w:val="006A2373"/>
    <w:rsid w:val="006A35E8"/>
    <w:rsid w:val="006A3DD1"/>
    <w:rsid w:val="006A5864"/>
    <w:rsid w:val="006A5F68"/>
    <w:rsid w:val="006A65DD"/>
    <w:rsid w:val="006B0EA0"/>
    <w:rsid w:val="006B1D34"/>
    <w:rsid w:val="006B1DF4"/>
    <w:rsid w:val="006B3465"/>
    <w:rsid w:val="006B35A2"/>
    <w:rsid w:val="006B6A38"/>
    <w:rsid w:val="006B78B5"/>
    <w:rsid w:val="006C0FA8"/>
    <w:rsid w:val="006C10D9"/>
    <w:rsid w:val="006C1239"/>
    <w:rsid w:val="006C1646"/>
    <w:rsid w:val="006C3627"/>
    <w:rsid w:val="006C4035"/>
    <w:rsid w:val="006C4889"/>
    <w:rsid w:val="006C4A80"/>
    <w:rsid w:val="006C61C6"/>
    <w:rsid w:val="006C6C15"/>
    <w:rsid w:val="006C6CA1"/>
    <w:rsid w:val="006D1D7A"/>
    <w:rsid w:val="006D1FF7"/>
    <w:rsid w:val="006D3B79"/>
    <w:rsid w:val="006D4203"/>
    <w:rsid w:val="006E0331"/>
    <w:rsid w:val="006E1330"/>
    <w:rsid w:val="006E1574"/>
    <w:rsid w:val="006E250C"/>
    <w:rsid w:val="006E3053"/>
    <w:rsid w:val="006E327C"/>
    <w:rsid w:val="006E3FAD"/>
    <w:rsid w:val="006E4469"/>
    <w:rsid w:val="006E44DD"/>
    <w:rsid w:val="006E49DA"/>
    <w:rsid w:val="006E5707"/>
    <w:rsid w:val="006E578A"/>
    <w:rsid w:val="006E750B"/>
    <w:rsid w:val="006F21BD"/>
    <w:rsid w:val="006F2758"/>
    <w:rsid w:val="006F2C48"/>
    <w:rsid w:val="006F4788"/>
    <w:rsid w:val="006F52C5"/>
    <w:rsid w:val="006F5FC4"/>
    <w:rsid w:val="006F7772"/>
    <w:rsid w:val="006F7E68"/>
    <w:rsid w:val="0070018E"/>
    <w:rsid w:val="00701116"/>
    <w:rsid w:val="0070197A"/>
    <w:rsid w:val="0070212C"/>
    <w:rsid w:val="007022DE"/>
    <w:rsid w:val="007043DA"/>
    <w:rsid w:val="00704D5D"/>
    <w:rsid w:val="007072A9"/>
    <w:rsid w:val="00707D58"/>
    <w:rsid w:val="00707FC9"/>
    <w:rsid w:val="00710506"/>
    <w:rsid w:val="00710B0B"/>
    <w:rsid w:val="00711189"/>
    <w:rsid w:val="00711447"/>
    <w:rsid w:val="007127A0"/>
    <w:rsid w:val="00712BF0"/>
    <w:rsid w:val="0071397A"/>
    <w:rsid w:val="00713F5B"/>
    <w:rsid w:val="007161A9"/>
    <w:rsid w:val="0071667F"/>
    <w:rsid w:val="00716F6A"/>
    <w:rsid w:val="007170EC"/>
    <w:rsid w:val="00721386"/>
    <w:rsid w:val="00723026"/>
    <w:rsid w:val="007243D0"/>
    <w:rsid w:val="007250E5"/>
    <w:rsid w:val="00727AFE"/>
    <w:rsid w:val="00730E15"/>
    <w:rsid w:val="00731957"/>
    <w:rsid w:val="0073210A"/>
    <w:rsid w:val="007344CF"/>
    <w:rsid w:val="007357AA"/>
    <w:rsid w:val="007359F9"/>
    <w:rsid w:val="00736E2C"/>
    <w:rsid w:val="00737340"/>
    <w:rsid w:val="0073739E"/>
    <w:rsid w:val="00737E6E"/>
    <w:rsid w:val="00737FCC"/>
    <w:rsid w:val="00742D37"/>
    <w:rsid w:val="0074373A"/>
    <w:rsid w:val="00743F93"/>
    <w:rsid w:val="007451C3"/>
    <w:rsid w:val="007451EF"/>
    <w:rsid w:val="0074599C"/>
    <w:rsid w:val="00746840"/>
    <w:rsid w:val="007470F7"/>
    <w:rsid w:val="00751A4C"/>
    <w:rsid w:val="00751A56"/>
    <w:rsid w:val="00751D7F"/>
    <w:rsid w:val="00751EB0"/>
    <w:rsid w:val="00752658"/>
    <w:rsid w:val="007543D0"/>
    <w:rsid w:val="0075537A"/>
    <w:rsid w:val="00756442"/>
    <w:rsid w:val="00756BAF"/>
    <w:rsid w:val="00756E30"/>
    <w:rsid w:val="007573D7"/>
    <w:rsid w:val="007607AB"/>
    <w:rsid w:val="00761586"/>
    <w:rsid w:val="00762B66"/>
    <w:rsid w:val="0076342A"/>
    <w:rsid w:val="00763734"/>
    <w:rsid w:val="007637E4"/>
    <w:rsid w:val="00764719"/>
    <w:rsid w:val="00765267"/>
    <w:rsid w:val="00765BB5"/>
    <w:rsid w:val="00766842"/>
    <w:rsid w:val="00770051"/>
    <w:rsid w:val="00770995"/>
    <w:rsid w:val="00771246"/>
    <w:rsid w:val="00771284"/>
    <w:rsid w:val="00772374"/>
    <w:rsid w:val="007723B1"/>
    <w:rsid w:val="007725E8"/>
    <w:rsid w:val="00773A84"/>
    <w:rsid w:val="00773C66"/>
    <w:rsid w:val="00774783"/>
    <w:rsid w:val="00776991"/>
    <w:rsid w:val="00782111"/>
    <w:rsid w:val="00783571"/>
    <w:rsid w:val="0078779C"/>
    <w:rsid w:val="0079193E"/>
    <w:rsid w:val="00791C08"/>
    <w:rsid w:val="00791EED"/>
    <w:rsid w:val="00792C96"/>
    <w:rsid w:val="007945A4"/>
    <w:rsid w:val="007948D4"/>
    <w:rsid w:val="00795704"/>
    <w:rsid w:val="00795909"/>
    <w:rsid w:val="00795ADF"/>
    <w:rsid w:val="007A0500"/>
    <w:rsid w:val="007A07AD"/>
    <w:rsid w:val="007A1EAC"/>
    <w:rsid w:val="007A27E4"/>
    <w:rsid w:val="007A2B96"/>
    <w:rsid w:val="007A323D"/>
    <w:rsid w:val="007A3563"/>
    <w:rsid w:val="007A41F5"/>
    <w:rsid w:val="007A4DFC"/>
    <w:rsid w:val="007A516F"/>
    <w:rsid w:val="007A52CC"/>
    <w:rsid w:val="007A5FCD"/>
    <w:rsid w:val="007A60A3"/>
    <w:rsid w:val="007A6231"/>
    <w:rsid w:val="007A6437"/>
    <w:rsid w:val="007B046A"/>
    <w:rsid w:val="007B0951"/>
    <w:rsid w:val="007B1A23"/>
    <w:rsid w:val="007B1CE2"/>
    <w:rsid w:val="007B20E1"/>
    <w:rsid w:val="007B24EC"/>
    <w:rsid w:val="007B2B77"/>
    <w:rsid w:val="007B474B"/>
    <w:rsid w:val="007B5E5D"/>
    <w:rsid w:val="007B6199"/>
    <w:rsid w:val="007B6D11"/>
    <w:rsid w:val="007B7FF5"/>
    <w:rsid w:val="007C20B2"/>
    <w:rsid w:val="007C5F0B"/>
    <w:rsid w:val="007C66C0"/>
    <w:rsid w:val="007D3114"/>
    <w:rsid w:val="007D3596"/>
    <w:rsid w:val="007D37D9"/>
    <w:rsid w:val="007D3873"/>
    <w:rsid w:val="007D6AA7"/>
    <w:rsid w:val="007D73EE"/>
    <w:rsid w:val="007D7D42"/>
    <w:rsid w:val="007E0026"/>
    <w:rsid w:val="007E0270"/>
    <w:rsid w:val="007E0586"/>
    <w:rsid w:val="007E0F14"/>
    <w:rsid w:val="007E2623"/>
    <w:rsid w:val="007E4DCB"/>
    <w:rsid w:val="007E594D"/>
    <w:rsid w:val="007E6AB9"/>
    <w:rsid w:val="007E70D8"/>
    <w:rsid w:val="007E7EFB"/>
    <w:rsid w:val="007E7FF7"/>
    <w:rsid w:val="007F1B6D"/>
    <w:rsid w:val="007F1C25"/>
    <w:rsid w:val="007F3244"/>
    <w:rsid w:val="007F3A6B"/>
    <w:rsid w:val="007F5108"/>
    <w:rsid w:val="007F6BFC"/>
    <w:rsid w:val="00801179"/>
    <w:rsid w:val="00801972"/>
    <w:rsid w:val="00801B38"/>
    <w:rsid w:val="00802794"/>
    <w:rsid w:val="00802C84"/>
    <w:rsid w:val="0080375D"/>
    <w:rsid w:val="00804B6B"/>
    <w:rsid w:val="0080526F"/>
    <w:rsid w:val="00807A69"/>
    <w:rsid w:val="008101B4"/>
    <w:rsid w:val="00810350"/>
    <w:rsid w:val="00812A17"/>
    <w:rsid w:val="00815383"/>
    <w:rsid w:val="00815FBF"/>
    <w:rsid w:val="00816104"/>
    <w:rsid w:val="00822BE0"/>
    <w:rsid w:val="00823CED"/>
    <w:rsid w:val="00823E17"/>
    <w:rsid w:val="00824665"/>
    <w:rsid w:val="0082476E"/>
    <w:rsid w:val="0082491E"/>
    <w:rsid w:val="008269AC"/>
    <w:rsid w:val="0083237D"/>
    <w:rsid w:val="008336A1"/>
    <w:rsid w:val="0083514A"/>
    <w:rsid w:val="00837159"/>
    <w:rsid w:val="00837518"/>
    <w:rsid w:val="00840E33"/>
    <w:rsid w:val="00841AD4"/>
    <w:rsid w:val="00841F30"/>
    <w:rsid w:val="00842A48"/>
    <w:rsid w:val="00842EA3"/>
    <w:rsid w:val="00844692"/>
    <w:rsid w:val="00844701"/>
    <w:rsid w:val="00845F1F"/>
    <w:rsid w:val="00850133"/>
    <w:rsid w:val="0085393D"/>
    <w:rsid w:val="00853ECF"/>
    <w:rsid w:val="00854975"/>
    <w:rsid w:val="00855CDC"/>
    <w:rsid w:val="0085722E"/>
    <w:rsid w:val="00860EB4"/>
    <w:rsid w:val="0086172B"/>
    <w:rsid w:val="00862280"/>
    <w:rsid w:val="00867C2D"/>
    <w:rsid w:val="008703C4"/>
    <w:rsid w:val="00870D9E"/>
    <w:rsid w:val="00871AF7"/>
    <w:rsid w:val="00873F89"/>
    <w:rsid w:val="00874B0B"/>
    <w:rsid w:val="00874D95"/>
    <w:rsid w:val="00875CBF"/>
    <w:rsid w:val="00876B51"/>
    <w:rsid w:val="00880D36"/>
    <w:rsid w:val="00881CC2"/>
    <w:rsid w:val="00882063"/>
    <w:rsid w:val="00882676"/>
    <w:rsid w:val="008826BC"/>
    <w:rsid w:val="00885048"/>
    <w:rsid w:val="00885712"/>
    <w:rsid w:val="008858A6"/>
    <w:rsid w:val="00885B0A"/>
    <w:rsid w:val="00885C36"/>
    <w:rsid w:val="008863FA"/>
    <w:rsid w:val="00890240"/>
    <w:rsid w:val="0089030C"/>
    <w:rsid w:val="0089316A"/>
    <w:rsid w:val="00893EC9"/>
    <w:rsid w:val="0089460E"/>
    <w:rsid w:val="00896DC1"/>
    <w:rsid w:val="008977B0"/>
    <w:rsid w:val="00897C89"/>
    <w:rsid w:val="008A0091"/>
    <w:rsid w:val="008A1CEA"/>
    <w:rsid w:val="008A28AE"/>
    <w:rsid w:val="008A3F77"/>
    <w:rsid w:val="008A404B"/>
    <w:rsid w:val="008A461E"/>
    <w:rsid w:val="008A6B08"/>
    <w:rsid w:val="008A71CA"/>
    <w:rsid w:val="008B00C3"/>
    <w:rsid w:val="008B07A4"/>
    <w:rsid w:val="008B20C2"/>
    <w:rsid w:val="008B2995"/>
    <w:rsid w:val="008B2EC2"/>
    <w:rsid w:val="008B3B94"/>
    <w:rsid w:val="008B5434"/>
    <w:rsid w:val="008B5CC3"/>
    <w:rsid w:val="008B6DBF"/>
    <w:rsid w:val="008B712A"/>
    <w:rsid w:val="008B79F1"/>
    <w:rsid w:val="008C0AB3"/>
    <w:rsid w:val="008C24A2"/>
    <w:rsid w:val="008C3237"/>
    <w:rsid w:val="008C3682"/>
    <w:rsid w:val="008C4E61"/>
    <w:rsid w:val="008C59A4"/>
    <w:rsid w:val="008C6531"/>
    <w:rsid w:val="008D0AE8"/>
    <w:rsid w:val="008D16DC"/>
    <w:rsid w:val="008D19B7"/>
    <w:rsid w:val="008D26C2"/>
    <w:rsid w:val="008D296D"/>
    <w:rsid w:val="008D3C3F"/>
    <w:rsid w:val="008D46EF"/>
    <w:rsid w:val="008D55C9"/>
    <w:rsid w:val="008D7F4A"/>
    <w:rsid w:val="008E0CDE"/>
    <w:rsid w:val="008E1193"/>
    <w:rsid w:val="008E2ADC"/>
    <w:rsid w:val="008E47E0"/>
    <w:rsid w:val="008E4A76"/>
    <w:rsid w:val="008E6453"/>
    <w:rsid w:val="008E6990"/>
    <w:rsid w:val="008F0A98"/>
    <w:rsid w:val="008F125A"/>
    <w:rsid w:val="008F146E"/>
    <w:rsid w:val="008F333B"/>
    <w:rsid w:val="008F46F7"/>
    <w:rsid w:val="008F5065"/>
    <w:rsid w:val="008F54CE"/>
    <w:rsid w:val="008F5591"/>
    <w:rsid w:val="008F56A7"/>
    <w:rsid w:val="008F56ED"/>
    <w:rsid w:val="008F5837"/>
    <w:rsid w:val="008F5BEB"/>
    <w:rsid w:val="008F751A"/>
    <w:rsid w:val="008F78B6"/>
    <w:rsid w:val="00900783"/>
    <w:rsid w:val="00900D1A"/>
    <w:rsid w:val="0090173E"/>
    <w:rsid w:val="00901A87"/>
    <w:rsid w:val="009020EC"/>
    <w:rsid w:val="00902208"/>
    <w:rsid w:val="0090234F"/>
    <w:rsid w:val="009038F4"/>
    <w:rsid w:val="00904F53"/>
    <w:rsid w:val="00905039"/>
    <w:rsid w:val="00905CD1"/>
    <w:rsid w:val="00906455"/>
    <w:rsid w:val="00906582"/>
    <w:rsid w:val="00906C16"/>
    <w:rsid w:val="00906ECF"/>
    <w:rsid w:val="00907FA3"/>
    <w:rsid w:val="00910D16"/>
    <w:rsid w:val="00910EB7"/>
    <w:rsid w:val="009143F6"/>
    <w:rsid w:val="009145B9"/>
    <w:rsid w:val="009155A0"/>
    <w:rsid w:val="00915A07"/>
    <w:rsid w:val="009167C9"/>
    <w:rsid w:val="00920507"/>
    <w:rsid w:val="00921AD8"/>
    <w:rsid w:val="00921E75"/>
    <w:rsid w:val="0092459E"/>
    <w:rsid w:val="00925345"/>
    <w:rsid w:val="009259F2"/>
    <w:rsid w:val="00925A27"/>
    <w:rsid w:val="00926599"/>
    <w:rsid w:val="00931AFF"/>
    <w:rsid w:val="00932252"/>
    <w:rsid w:val="009329AF"/>
    <w:rsid w:val="0093361C"/>
    <w:rsid w:val="00933858"/>
    <w:rsid w:val="00934DCE"/>
    <w:rsid w:val="00934FB5"/>
    <w:rsid w:val="00934FDF"/>
    <w:rsid w:val="00940A07"/>
    <w:rsid w:val="00941C2A"/>
    <w:rsid w:val="00941C3C"/>
    <w:rsid w:val="00942B81"/>
    <w:rsid w:val="00943230"/>
    <w:rsid w:val="00943C78"/>
    <w:rsid w:val="009446EA"/>
    <w:rsid w:val="00950A70"/>
    <w:rsid w:val="00950F4A"/>
    <w:rsid w:val="00952F1E"/>
    <w:rsid w:val="00953141"/>
    <w:rsid w:val="0095331B"/>
    <w:rsid w:val="00953DCD"/>
    <w:rsid w:val="009552D3"/>
    <w:rsid w:val="0095698B"/>
    <w:rsid w:val="00956FF4"/>
    <w:rsid w:val="00957415"/>
    <w:rsid w:val="00957783"/>
    <w:rsid w:val="00957F2C"/>
    <w:rsid w:val="00960217"/>
    <w:rsid w:val="00960513"/>
    <w:rsid w:val="009612D2"/>
    <w:rsid w:val="00963017"/>
    <w:rsid w:val="00963F67"/>
    <w:rsid w:val="00964395"/>
    <w:rsid w:val="00964CEF"/>
    <w:rsid w:val="00967AC7"/>
    <w:rsid w:val="00967BB5"/>
    <w:rsid w:val="00970635"/>
    <w:rsid w:val="0097188C"/>
    <w:rsid w:val="00972482"/>
    <w:rsid w:val="00972D90"/>
    <w:rsid w:val="0097391B"/>
    <w:rsid w:val="00973CDC"/>
    <w:rsid w:val="009741A6"/>
    <w:rsid w:val="00974881"/>
    <w:rsid w:val="00975209"/>
    <w:rsid w:val="00975A1B"/>
    <w:rsid w:val="0098066C"/>
    <w:rsid w:val="009806AA"/>
    <w:rsid w:val="0098233C"/>
    <w:rsid w:val="00982488"/>
    <w:rsid w:val="009829E0"/>
    <w:rsid w:val="00982CE2"/>
    <w:rsid w:val="0098336D"/>
    <w:rsid w:val="00983687"/>
    <w:rsid w:val="00983C89"/>
    <w:rsid w:val="009873C7"/>
    <w:rsid w:val="00991699"/>
    <w:rsid w:val="00991CCA"/>
    <w:rsid w:val="009921A3"/>
    <w:rsid w:val="00993166"/>
    <w:rsid w:val="00995F06"/>
    <w:rsid w:val="00996BB3"/>
    <w:rsid w:val="00996DBD"/>
    <w:rsid w:val="009A139A"/>
    <w:rsid w:val="009A13AF"/>
    <w:rsid w:val="009A2D8E"/>
    <w:rsid w:val="009A2FDD"/>
    <w:rsid w:val="009A4DA8"/>
    <w:rsid w:val="009A5D4E"/>
    <w:rsid w:val="009A6158"/>
    <w:rsid w:val="009A6304"/>
    <w:rsid w:val="009A6D1C"/>
    <w:rsid w:val="009B09CC"/>
    <w:rsid w:val="009B0DF5"/>
    <w:rsid w:val="009B1577"/>
    <w:rsid w:val="009B2572"/>
    <w:rsid w:val="009B2D3C"/>
    <w:rsid w:val="009B3251"/>
    <w:rsid w:val="009B34CB"/>
    <w:rsid w:val="009B5B59"/>
    <w:rsid w:val="009B5F49"/>
    <w:rsid w:val="009B6AD5"/>
    <w:rsid w:val="009B6BB3"/>
    <w:rsid w:val="009B71E6"/>
    <w:rsid w:val="009B7E8C"/>
    <w:rsid w:val="009C2EDC"/>
    <w:rsid w:val="009C4E15"/>
    <w:rsid w:val="009C5E5C"/>
    <w:rsid w:val="009C6983"/>
    <w:rsid w:val="009C7CB1"/>
    <w:rsid w:val="009D024B"/>
    <w:rsid w:val="009D0BC3"/>
    <w:rsid w:val="009D0E45"/>
    <w:rsid w:val="009D4C6C"/>
    <w:rsid w:val="009D50A6"/>
    <w:rsid w:val="009D58AE"/>
    <w:rsid w:val="009D6E3E"/>
    <w:rsid w:val="009D786D"/>
    <w:rsid w:val="009E0782"/>
    <w:rsid w:val="009E0FD9"/>
    <w:rsid w:val="009E3577"/>
    <w:rsid w:val="009E4B23"/>
    <w:rsid w:val="009E57BB"/>
    <w:rsid w:val="009E5A4D"/>
    <w:rsid w:val="009E6194"/>
    <w:rsid w:val="009E6316"/>
    <w:rsid w:val="009E7A55"/>
    <w:rsid w:val="009F0AF3"/>
    <w:rsid w:val="009F314B"/>
    <w:rsid w:val="009F3825"/>
    <w:rsid w:val="009F3CCE"/>
    <w:rsid w:val="009F3E8F"/>
    <w:rsid w:val="009F4110"/>
    <w:rsid w:val="009F49DC"/>
    <w:rsid w:val="009F5AB5"/>
    <w:rsid w:val="009F6614"/>
    <w:rsid w:val="009F75B7"/>
    <w:rsid w:val="009F7A55"/>
    <w:rsid w:val="00A00507"/>
    <w:rsid w:val="00A019E7"/>
    <w:rsid w:val="00A01C9C"/>
    <w:rsid w:val="00A03676"/>
    <w:rsid w:val="00A03CE2"/>
    <w:rsid w:val="00A03DD0"/>
    <w:rsid w:val="00A04A9E"/>
    <w:rsid w:val="00A05737"/>
    <w:rsid w:val="00A057FB"/>
    <w:rsid w:val="00A05A13"/>
    <w:rsid w:val="00A064CA"/>
    <w:rsid w:val="00A06DA5"/>
    <w:rsid w:val="00A07420"/>
    <w:rsid w:val="00A113F9"/>
    <w:rsid w:val="00A13F73"/>
    <w:rsid w:val="00A16620"/>
    <w:rsid w:val="00A168BA"/>
    <w:rsid w:val="00A168F2"/>
    <w:rsid w:val="00A16BFE"/>
    <w:rsid w:val="00A17144"/>
    <w:rsid w:val="00A179E4"/>
    <w:rsid w:val="00A212DB"/>
    <w:rsid w:val="00A2246F"/>
    <w:rsid w:val="00A22C79"/>
    <w:rsid w:val="00A23B6A"/>
    <w:rsid w:val="00A24363"/>
    <w:rsid w:val="00A24821"/>
    <w:rsid w:val="00A24D9D"/>
    <w:rsid w:val="00A25870"/>
    <w:rsid w:val="00A272B7"/>
    <w:rsid w:val="00A27616"/>
    <w:rsid w:val="00A27D38"/>
    <w:rsid w:val="00A30338"/>
    <w:rsid w:val="00A3402C"/>
    <w:rsid w:val="00A345CA"/>
    <w:rsid w:val="00A345D7"/>
    <w:rsid w:val="00A34959"/>
    <w:rsid w:val="00A35480"/>
    <w:rsid w:val="00A362CA"/>
    <w:rsid w:val="00A37616"/>
    <w:rsid w:val="00A37DC8"/>
    <w:rsid w:val="00A4131E"/>
    <w:rsid w:val="00A42F2E"/>
    <w:rsid w:val="00A4438D"/>
    <w:rsid w:val="00A460DD"/>
    <w:rsid w:val="00A476EB"/>
    <w:rsid w:val="00A53578"/>
    <w:rsid w:val="00A53595"/>
    <w:rsid w:val="00A5391B"/>
    <w:rsid w:val="00A566DC"/>
    <w:rsid w:val="00A576B1"/>
    <w:rsid w:val="00A62A53"/>
    <w:rsid w:val="00A62C68"/>
    <w:rsid w:val="00A62EF2"/>
    <w:rsid w:val="00A63B5A"/>
    <w:rsid w:val="00A64166"/>
    <w:rsid w:val="00A64449"/>
    <w:rsid w:val="00A65028"/>
    <w:rsid w:val="00A6505B"/>
    <w:rsid w:val="00A65437"/>
    <w:rsid w:val="00A65729"/>
    <w:rsid w:val="00A66613"/>
    <w:rsid w:val="00A66ACB"/>
    <w:rsid w:val="00A7085F"/>
    <w:rsid w:val="00A801C1"/>
    <w:rsid w:val="00A823E3"/>
    <w:rsid w:val="00A825AD"/>
    <w:rsid w:val="00A82F06"/>
    <w:rsid w:val="00A82F9B"/>
    <w:rsid w:val="00A8350A"/>
    <w:rsid w:val="00A842C5"/>
    <w:rsid w:val="00A84D49"/>
    <w:rsid w:val="00A85B1F"/>
    <w:rsid w:val="00A86B06"/>
    <w:rsid w:val="00A87366"/>
    <w:rsid w:val="00A87C8F"/>
    <w:rsid w:val="00A905E4"/>
    <w:rsid w:val="00A909AE"/>
    <w:rsid w:val="00A94E12"/>
    <w:rsid w:val="00A95355"/>
    <w:rsid w:val="00A96105"/>
    <w:rsid w:val="00A9620A"/>
    <w:rsid w:val="00A978F2"/>
    <w:rsid w:val="00A97C3B"/>
    <w:rsid w:val="00AA0064"/>
    <w:rsid w:val="00AA08A9"/>
    <w:rsid w:val="00AA0E9A"/>
    <w:rsid w:val="00AA142B"/>
    <w:rsid w:val="00AA3CF9"/>
    <w:rsid w:val="00AA44E5"/>
    <w:rsid w:val="00AA4701"/>
    <w:rsid w:val="00AA557E"/>
    <w:rsid w:val="00AA6306"/>
    <w:rsid w:val="00AA699D"/>
    <w:rsid w:val="00AB0B06"/>
    <w:rsid w:val="00AB0FF4"/>
    <w:rsid w:val="00AB1840"/>
    <w:rsid w:val="00AB4021"/>
    <w:rsid w:val="00AB406E"/>
    <w:rsid w:val="00AB500C"/>
    <w:rsid w:val="00AB5104"/>
    <w:rsid w:val="00AB5467"/>
    <w:rsid w:val="00AB65D2"/>
    <w:rsid w:val="00AB7FE8"/>
    <w:rsid w:val="00AC2495"/>
    <w:rsid w:val="00AC4F2F"/>
    <w:rsid w:val="00AC526C"/>
    <w:rsid w:val="00AC6DD1"/>
    <w:rsid w:val="00AD07D4"/>
    <w:rsid w:val="00AD5162"/>
    <w:rsid w:val="00AD5450"/>
    <w:rsid w:val="00AD6CF3"/>
    <w:rsid w:val="00AE0BC3"/>
    <w:rsid w:val="00AE1B33"/>
    <w:rsid w:val="00AE3072"/>
    <w:rsid w:val="00AF3918"/>
    <w:rsid w:val="00AF4311"/>
    <w:rsid w:val="00AF4DFB"/>
    <w:rsid w:val="00AF6385"/>
    <w:rsid w:val="00AF791E"/>
    <w:rsid w:val="00B0097B"/>
    <w:rsid w:val="00B00E11"/>
    <w:rsid w:val="00B0147B"/>
    <w:rsid w:val="00B0172C"/>
    <w:rsid w:val="00B02C2B"/>
    <w:rsid w:val="00B03B00"/>
    <w:rsid w:val="00B047CA"/>
    <w:rsid w:val="00B05BBF"/>
    <w:rsid w:val="00B07F17"/>
    <w:rsid w:val="00B113DD"/>
    <w:rsid w:val="00B118C8"/>
    <w:rsid w:val="00B11DC7"/>
    <w:rsid w:val="00B13B6A"/>
    <w:rsid w:val="00B14CB5"/>
    <w:rsid w:val="00B14FFD"/>
    <w:rsid w:val="00B153D8"/>
    <w:rsid w:val="00B154E2"/>
    <w:rsid w:val="00B20F26"/>
    <w:rsid w:val="00B2138B"/>
    <w:rsid w:val="00B2153D"/>
    <w:rsid w:val="00B2166A"/>
    <w:rsid w:val="00B21CA3"/>
    <w:rsid w:val="00B229AF"/>
    <w:rsid w:val="00B23EC8"/>
    <w:rsid w:val="00B24139"/>
    <w:rsid w:val="00B245E6"/>
    <w:rsid w:val="00B258D2"/>
    <w:rsid w:val="00B25AA7"/>
    <w:rsid w:val="00B25B65"/>
    <w:rsid w:val="00B27C96"/>
    <w:rsid w:val="00B310A5"/>
    <w:rsid w:val="00B323C3"/>
    <w:rsid w:val="00B335AB"/>
    <w:rsid w:val="00B33E0A"/>
    <w:rsid w:val="00B347E9"/>
    <w:rsid w:val="00B367D9"/>
    <w:rsid w:val="00B36E72"/>
    <w:rsid w:val="00B37883"/>
    <w:rsid w:val="00B40A34"/>
    <w:rsid w:val="00B41022"/>
    <w:rsid w:val="00B4234F"/>
    <w:rsid w:val="00B42384"/>
    <w:rsid w:val="00B42F55"/>
    <w:rsid w:val="00B4336F"/>
    <w:rsid w:val="00B46ECE"/>
    <w:rsid w:val="00B5066D"/>
    <w:rsid w:val="00B50746"/>
    <w:rsid w:val="00B5242E"/>
    <w:rsid w:val="00B5389B"/>
    <w:rsid w:val="00B54E5C"/>
    <w:rsid w:val="00B54F0E"/>
    <w:rsid w:val="00B54FCF"/>
    <w:rsid w:val="00B554C8"/>
    <w:rsid w:val="00B558A9"/>
    <w:rsid w:val="00B55DA3"/>
    <w:rsid w:val="00B56419"/>
    <w:rsid w:val="00B567C8"/>
    <w:rsid w:val="00B60F27"/>
    <w:rsid w:val="00B623FD"/>
    <w:rsid w:val="00B63121"/>
    <w:rsid w:val="00B6313A"/>
    <w:rsid w:val="00B65BEC"/>
    <w:rsid w:val="00B66E2A"/>
    <w:rsid w:val="00B74F46"/>
    <w:rsid w:val="00B75CED"/>
    <w:rsid w:val="00B77B23"/>
    <w:rsid w:val="00B77B96"/>
    <w:rsid w:val="00B80380"/>
    <w:rsid w:val="00B81AB1"/>
    <w:rsid w:val="00B8363B"/>
    <w:rsid w:val="00B83A9F"/>
    <w:rsid w:val="00B8489D"/>
    <w:rsid w:val="00B84D09"/>
    <w:rsid w:val="00B850F4"/>
    <w:rsid w:val="00B855D9"/>
    <w:rsid w:val="00B938A7"/>
    <w:rsid w:val="00B942EE"/>
    <w:rsid w:val="00B95945"/>
    <w:rsid w:val="00B95D89"/>
    <w:rsid w:val="00B96B2E"/>
    <w:rsid w:val="00BA348C"/>
    <w:rsid w:val="00BA4302"/>
    <w:rsid w:val="00BA544F"/>
    <w:rsid w:val="00BB0AFF"/>
    <w:rsid w:val="00BB20E2"/>
    <w:rsid w:val="00BB2676"/>
    <w:rsid w:val="00BB2A66"/>
    <w:rsid w:val="00BB2B2A"/>
    <w:rsid w:val="00BB34D5"/>
    <w:rsid w:val="00BB3919"/>
    <w:rsid w:val="00BB3E8C"/>
    <w:rsid w:val="00BB4490"/>
    <w:rsid w:val="00BB4771"/>
    <w:rsid w:val="00BB4807"/>
    <w:rsid w:val="00BB520A"/>
    <w:rsid w:val="00BB685D"/>
    <w:rsid w:val="00BC0111"/>
    <w:rsid w:val="00BC06AA"/>
    <w:rsid w:val="00BC0798"/>
    <w:rsid w:val="00BC1D85"/>
    <w:rsid w:val="00BC2523"/>
    <w:rsid w:val="00BC3BF3"/>
    <w:rsid w:val="00BC4DEB"/>
    <w:rsid w:val="00BC4F11"/>
    <w:rsid w:val="00BC501C"/>
    <w:rsid w:val="00BC5266"/>
    <w:rsid w:val="00BC5E6F"/>
    <w:rsid w:val="00BC6217"/>
    <w:rsid w:val="00BC6A7A"/>
    <w:rsid w:val="00BC7BA6"/>
    <w:rsid w:val="00BD0481"/>
    <w:rsid w:val="00BD1501"/>
    <w:rsid w:val="00BD1CE6"/>
    <w:rsid w:val="00BD45F9"/>
    <w:rsid w:val="00BD5BAD"/>
    <w:rsid w:val="00BE2CA6"/>
    <w:rsid w:val="00BE300E"/>
    <w:rsid w:val="00BE36D6"/>
    <w:rsid w:val="00BE4178"/>
    <w:rsid w:val="00BE6FC0"/>
    <w:rsid w:val="00BE7140"/>
    <w:rsid w:val="00BE75BF"/>
    <w:rsid w:val="00BE78DF"/>
    <w:rsid w:val="00BF332A"/>
    <w:rsid w:val="00BF562F"/>
    <w:rsid w:val="00BF5794"/>
    <w:rsid w:val="00BF70E8"/>
    <w:rsid w:val="00BF7B35"/>
    <w:rsid w:val="00C00152"/>
    <w:rsid w:val="00C00BF2"/>
    <w:rsid w:val="00C016EA"/>
    <w:rsid w:val="00C04B2B"/>
    <w:rsid w:val="00C065FD"/>
    <w:rsid w:val="00C066D4"/>
    <w:rsid w:val="00C076DD"/>
    <w:rsid w:val="00C076F2"/>
    <w:rsid w:val="00C077E2"/>
    <w:rsid w:val="00C105BE"/>
    <w:rsid w:val="00C1598A"/>
    <w:rsid w:val="00C15D0E"/>
    <w:rsid w:val="00C165A7"/>
    <w:rsid w:val="00C17567"/>
    <w:rsid w:val="00C20A4B"/>
    <w:rsid w:val="00C229DB"/>
    <w:rsid w:val="00C230FC"/>
    <w:rsid w:val="00C24D3E"/>
    <w:rsid w:val="00C25157"/>
    <w:rsid w:val="00C25880"/>
    <w:rsid w:val="00C268CC"/>
    <w:rsid w:val="00C27EC9"/>
    <w:rsid w:val="00C319AF"/>
    <w:rsid w:val="00C31A80"/>
    <w:rsid w:val="00C32155"/>
    <w:rsid w:val="00C335C8"/>
    <w:rsid w:val="00C3380C"/>
    <w:rsid w:val="00C33B34"/>
    <w:rsid w:val="00C356BF"/>
    <w:rsid w:val="00C35926"/>
    <w:rsid w:val="00C35A3B"/>
    <w:rsid w:val="00C415FE"/>
    <w:rsid w:val="00C41C5B"/>
    <w:rsid w:val="00C41DFB"/>
    <w:rsid w:val="00C44FB6"/>
    <w:rsid w:val="00C4531D"/>
    <w:rsid w:val="00C4776E"/>
    <w:rsid w:val="00C50223"/>
    <w:rsid w:val="00C50D63"/>
    <w:rsid w:val="00C5231E"/>
    <w:rsid w:val="00C52B63"/>
    <w:rsid w:val="00C546D4"/>
    <w:rsid w:val="00C568B0"/>
    <w:rsid w:val="00C56904"/>
    <w:rsid w:val="00C56F16"/>
    <w:rsid w:val="00C57B93"/>
    <w:rsid w:val="00C6063D"/>
    <w:rsid w:val="00C60E4D"/>
    <w:rsid w:val="00C6478F"/>
    <w:rsid w:val="00C66922"/>
    <w:rsid w:val="00C6717A"/>
    <w:rsid w:val="00C67FC6"/>
    <w:rsid w:val="00C70A1B"/>
    <w:rsid w:val="00C71A5C"/>
    <w:rsid w:val="00C739E2"/>
    <w:rsid w:val="00C74E21"/>
    <w:rsid w:val="00C75086"/>
    <w:rsid w:val="00C76387"/>
    <w:rsid w:val="00C778F4"/>
    <w:rsid w:val="00C81257"/>
    <w:rsid w:val="00C81B12"/>
    <w:rsid w:val="00C81DBA"/>
    <w:rsid w:val="00C8249A"/>
    <w:rsid w:val="00C8266F"/>
    <w:rsid w:val="00C82926"/>
    <w:rsid w:val="00C82DAE"/>
    <w:rsid w:val="00C8314B"/>
    <w:rsid w:val="00C85AD0"/>
    <w:rsid w:val="00C8613A"/>
    <w:rsid w:val="00C8687E"/>
    <w:rsid w:val="00C8744E"/>
    <w:rsid w:val="00C874F2"/>
    <w:rsid w:val="00C87D7E"/>
    <w:rsid w:val="00C90479"/>
    <w:rsid w:val="00C908A7"/>
    <w:rsid w:val="00C90F11"/>
    <w:rsid w:val="00C9200E"/>
    <w:rsid w:val="00C93102"/>
    <w:rsid w:val="00C9485F"/>
    <w:rsid w:val="00C961DC"/>
    <w:rsid w:val="00C96377"/>
    <w:rsid w:val="00CA1758"/>
    <w:rsid w:val="00CA1874"/>
    <w:rsid w:val="00CA1ADF"/>
    <w:rsid w:val="00CA1C39"/>
    <w:rsid w:val="00CA1FF2"/>
    <w:rsid w:val="00CA2254"/>
    <w:rsid w:val="00CA2E23"/>
    <w:rsid w:val="00CA352A"/>
    <w:rsid w:val="00CA492B"/>
    <w:rsid w:val="00CA5180"/>
    <w:rsid w:val="00CA5F64"/>
    <w:rsid w:val="00CA6075"/>
    <w:rsid w:val="00CA7C9A"/>
    <w:rsid w:val="00CB1301"/>
    <w:rsid w:val="00CB241E"/>
    <w:rsid w:val="00CB3EE2"/>
    <w:rsid w:val="00CB44AE"/>
    <w:rsid w:val="00CB460C"/>
    <w:rsid w:val="00CB6003"/>
    <w:rsid w:val="00CC015A"/>
    <w:rsid w:val="00CC0E44"/>
    <w:rsid w:val="00CC1BEA"/>
    <w:rsid w:val="00CC330A"/>
    <w:rsid w:val="00CC5BE1"/>
    <w:rsid w:val="00CC6552"/>
    <w:rsid w:val="00CC6BED"/>
    <w:rsid w:val="00CD13EC"/>
    <w:rsid w:val="00CD41CB"/>
    <w:rsid w:val="00CD4897"/>
    <w:rsid w:val="00CE0770"/>
    <w:rsid w:val="00CE0B11"/>
    <w:rsid w:val="00CE287B"/>
    <w:rsid w:val="00CE2AF7"/>
    <w:rsid w:val="00CE37CD"/>
    <w:rsid w:val="00CE4561"/>
    <w:rsid w:val="00CE5555"/>
    <w:rsid w:val="00CE5FAC"/>
    <w:rsid w:val="00CE677C"/>
    <w:rsid w:val="00CE685B"/>
    <w:rsid w:val="00CE6B0B"/>
    <w:rsid w:val="00CF2D14"/>
    <w:rsid w:val="00CF696D"/>
    <w:rsid w:val="00CF69CC"/>
    <w:rsid w:val="00CF6D9A"/>
    <w:rsid w:val="00CF7634"/>
    <w:rsid w:val="00CF7F2A"/>
    <w:rsid w:val="00D006AF"/>
    <w:rsid w:val="00D00A3C"/>
    <w:rsid w:val="00D00F6C"/>
    <w:rsid w:val="00D01291"/>
    <w:rsid w:val="00D0161E"/>
    <w:rsid w:val="00D0251A"/>
    <w:rsid w:val="00D035BB"/>
    <w:rsid w:val="00D04E79"/>
    <w:rsid w:val="00D05323"/>
    <w:rsid w:val="00D05D11"/>
    <w:rsid w:val="00D05F7B"/>
    <w:rsid w:val="00D10E82"/>
    <w:rsid w:val="00D12545"/>
    <w:rsid w:val="00D12AEF"/>
    <w:rsid w:val="00D13204"/>
    <w:rsid w:val="00D21AC9"/>
    <w:rsid w:val="00D22010"/>
    <w:rsid w:val="00D235C6"/>
    <w:rsid w:val="00D24DAD"/>
    <w:rsid w:val="00D25006"/>
    <w:rsid w:val="00D2511C"/>
    <w:rsid w:val="00D265D8"/>
    <w:rsid w:val="00D26C5C"/>
    <w:rsid w:val="00D31A35"/>
    <w:rsid w:val="00D3293B"/>
    <w:rsid w:val="00D329CA"/>
    <w:rsid w:val="00D33266"/>
    <w:rsid w:val="00D3350C"/>
    <w:rsid w:val="00D354A0"/>
    <w:rsid w:val="00D3577B"/>
    <w:rsid w:val="00D35EE6"/>
    <w:rsid w:val="00D37AA6"/>
    <w:rsid w:val="00D417E0"/>
    <w:rsid w:val="00D42108"/>
    <w:rsid w:val="00D42620"/>
    <w:rsid w:val="00D42783"/>
    <w:rsid w:val="00D429E9"/>
    <w:rsid w:val="00D43399"/>
    <w:rsid w:val="00D43547"/>
    <w:rsid w:val="00D43857"/>
    <w:rsid w:val="00D44821"/>
    <w:rsid w:val="00D44E44"/>
    <w:rsid w:val="00D47439"/>
    <w:rsid w:val="00D4746A"/>
    <w:rsid w:val="00D50EBC"/>
    <w:rsid w:val="00D51D8C"/>
    <w:rsid w:val="00D533C0"/>
    <w:rsid w:val="00D54332"/>
    <w:rsid w:val="00D54B02"/>
    <w:rsid w:val="00D55082"/>
    <w:rsid w:val="00D55817"/>
    <w:rsid w:val="00D565ED"/>
    <w:rsid w:val="00D57724"/>
    <w:rsid w:val="00D6075F"/>
    <w:rsid w:val="00D6095E"/>
    <w:rsid w:val="00D61F67"/>
    <w:rsid w:val="00D62AAC"/>
    <w:rsid w:val="00D62EDD"/>
    <w:rsid w:val="00D63AC3"/>
    <w:rsid w:val="00D63DB3"/>
    <w:rsid w:val="00D659B4"/>
    <w:rsid w:val="00D66D85"/>
    <w:rsid w:val="00D67FB3"/>
    <w:rsid w:val="00D72436"/>
    <w:rsid w:val="00D73059"/>
    <w:rsid w:val="00D733D5"/>
    <w:rsid w:val="00D73643"/>
    <w:rsid w:val="00D73E6D"/>
    <w:rsid w:val="00D758A6"/>
    <w:rsid w:val="00D75D74"/>
    <w:rsid w:val="00D75E0C"/>
    <w:rsid w:val="00D75FF1"/>
    <w:rsid w:val="00D76F81"/>
    <w:rsid w:val="00D76FAC"/>
    <w:rsid w:val="00D77C2C"/>
    <w:rsid w:val="00D80E08"/>
    <w:rsid w:val="00D81445"/>
    <w:rsid w:val="00D81F99"/>
    <w:rsid w:val="00D82FBF"/>
    <w:rsid w:val="00D842A0"/>
    <w:rsid w:val="00D84F36"/>
    <w:rsid w:val="00D87190"/>
    <w:rsid w:val="00D90329"/>
    <w:rsid w:val="00D936B8"/>
    <w:rsid w:val="00D95720"/>
    <w:rsid w:val="00D9629A"/>
    <w:rsid w:val="00D9653D"/>
    <w:rsid w:val="00D97720"/>
    <w:rsid w:val="00D97D53"/>
    <w:rsid w:val="00DA0611"/>
    <w:rsid w:val="00DA182C"/>
    <w:rsid w:val="00DA270F"/>
    <w:rsid w:val="00DA44A2"/>
    <w:rsid w:val="00DA749B"/>
    <w:rsid w:val="00DB582B"/>
    <w:rsid w:val="00DB5C2B"/>
    <w:rsid w:val="00DB6121"/>
    <w:rsid w:val="00DB690E"/>
    <w:rsid w:val="00DB73D7"/>
    <w:rsid w:val="00DB7595"/>
    <w:rsid w:val="00DC0C1F"/>
    <w:rsid w:val="00DC11FC"/>
    <w:rsid w:val="00DC1522"/>
    <w:rsid w:val="00DC2276"/>
    <w:rsid w:val="00DC305A"/>
    <w:rsid w:val="00DC4F54"/>
    <w:rsid w:val="00DC6BA7"/>
    <w:rsid w:val="00DC78BF"/>
    <w:rsid w:val="00DD08ED"/>
    <w:rsid w:val="00DD0E87"/>
    <w:rsid w:val="00DD2BCC"/>
    <w:rsid w:val="00DD40B7"/>
    <w:rsid w:val="00DD4597"/>
    <w:rsid w:val="00DD49D0"/>
    <w:rsid w:val="00DD548F"/>
    <w:rsid w:val="00DD683D"/>
    <w:rsid w:val="00DE1B9E"/>
    <w:rsid w:val="00DE27C1"/>
    <w:rsid w:val="00DE30B4"/>
    <w:rsid w:val="00DE39E3"/>
    <w:rsid w:val="00DE5899"/>
    <w:rsid w:val="00DE6582"/>
    <w:rsid w:val="00DF12D1"/>
    <w:rsid w:val="00DF1315"/>
    <w:rsid w:val="00DF29BF"/>
    <w:rsid w:val="00DF4E9B"/>
    <w:rsid w:val="00DF57CA"/>
    <w:rsid w:val="00DF5CAC"/>
    <w:rsid w:val="00DF7860"/>
    <w:rsid w:val="00E00DEC"/>
    <w:rsid w:val="00E01264"/>
    <w:rsid w:val="00E01F2B"/>
    <w:rsid w:val="00E02C46"/>
    <w:rsid w:val="00E034B7"/>
    <w:rsid w:val="00E047AD"/>
    <w:rsid w:val="00E06556"/>
    <w:rsid w:val="00E072CF"/>
    <w:rsid w:val="00E07F99"/>
    <w:rsid w:val="00E10D08"/>
    <w:rsid w:val="00E12444"/>
    <w:rsid w:val="00E1275D"/>
    <w:rsid w:val="00E132ED"/>
    <w:rsid w:val="00E13AF1"/>
    <w:rsid w:val="00E149FD"/>
    <w:rsid w:val="00E1533F"/>
    <w:rsid w:val="00E1740E"/>
    <w:rsid w:val="00E176F3"/>
    <w:rsid w:val="00E20469"/>
    <w:rsid w:val="00E20C4D"/>
    <w:rsid w:val="00E20DCF"/>
    <w:rsid w:val="00E211DC"/>
    <w:rsid w:val="00E2234D"/>
    <w:rsid w:val="00E226A9"/>
    <w:rsid w:val="00E22C75"/>
    <w:rsid w:val="00E2423E"/>
    <w:rsid w:val="00E24351"/>
    <w:rsid w:val="00E256DC"/>
    <w:rsid w:val="00E278F0"/>
    <w:rsid w:val="00E30C83"/>
    <w:rsid w:val="00E30F5D"/>
    <w:rsid w:val="00E31E03"/>
    <w:rsid w:val="00E33FD1"/>
    <w:rsid w:val="00E3529F"/>
    <w:rsid w:val="00E352ED"/>
    <w:rsid w:val="00E3654F"/>
    <w:rsid w:val="00E4195F"/>
    <w:rsid w:val="00E421E4"/>
    <w:rsid w:val="00E42339"/>
    <w:rsid w:val="00E44618"/>
    <w:rsid w:val="00E44DFB"/>
    <w:rsid w:val="00E45213"/>
    <w:rsid w:val="00E45E65"/>
    <w:rsid w:val="00E46778"/>
    <w:rsid w:val="00E50922"/>
    <w:rsid w:val="00E511A4"/>
    <w:rsid w:val="00E529A9"/>
    <w:rsid w:val="00E529E4"/>
    <w:rsid w:val="00E5421C"/>
    <w:rsid w:val="00E543AD"/>
    <w:rsid w:val="00E54C73"/>
    <w:rsid w:val="00E557CF"/>
    <w:rsid w:val="00E5583E"/>
    <w:rsid w:val="00E56D40"/>
    <w:rsid w:val="00E56DB1"/>
    <w:rsid w:val="00E57ED8"/>
    <w:rsid w:val="00E603F5"/>
    <w:rsid w:val="00E6078E"/>
    <w:rsid w:val="00E615E7"/>
    <w:rsid w:val="00E62540"/>
    <w:rsid w:val="00E65A77"/>
    <w:rsid w:val="00E65BDE"/>
    <w:rsid w:val="00E65FFA"/>
    <w:rsid w:val="00E66DBE"/>
    <w:rsid w:val="00E7003C"/>
    <w:rsid w:val="00E71859"/>
    <w:rsid w:val="00E72272"/>
    <w:rsid w:val="00E7289E"/>
    <w:rsid w:val="00E72DDF"/>
    <w:rsid w:val="00E730DF"/>
    <w:rsid w:val="00E73897"/>
    <w:rsid w:val="00E7446B"/>
    <w:rsid w:val="00E75D83"/>
    <w:rsid w:val="00E766D4"/>
    <w:rsid w:val="00E76800"/>
    <w:rsid w:val="00E770CC"/>
    <w:rsid w:val="00E77A86"/>
    <w:rsid w:val="00E80856"/>
    <w:rsid w:val="00E80FCD"/>
    <w:rsid w:val="00E81CC7"/>
    <w:rsid w:val="00E8243E"/>
    <w:rsid w:val="00E82933"/>
    <w:rsid w:val="00E835C4"/>
    <w:rsid w:val="00E838B7"/>
    <w:rsid w:val="00E83F3C"/>
    <w:rsid w:val="00E84AFF"/>
    <w:rsid w:val="00E8598C"/>
    <w:rsid w:val="00E85E2A"/>
    <w:rsid w:val="00E872B4"/>
    <w:rsid w:val="00E87632"/>
    <w:rsid w:val="00E904A4"/>
    <w:rsid w:val="00E91BAC"/>
    <w:rsid w:val="00E93BE8"/>
    <w:rsid w:val="00E959AB"/>
    <w:rsid w:val="00E97BC5"/>
    <w:rsid w:val="00EA0C32"/>
    <w:rsid w:val="00EA0CD6"/>
    <w:rsid w:val="00EA0D71"/>
    <w:rsid w:val="00EA1083"/>
    <w:rsid w:val="00EA3014"/>
    <w:rsid w:val="00EA6650"/>
    <w:rsid w:val="00EA7AD6"/>
    <w:rsid w:val="00EB0821"/>
    <w:rsid w:val="00EB2161"/>
    <w:rsid w:val="00EB251E"/>
    <w:rsid w:val="00EB2CCC"/>
    <w:rsid w:val="00EB3C9D"/>
    <w:rsid w:val="00EB3F84"/>
    <w:rsid w:val="00EB518C"/>
    <w:rsid w:val="00EB628A"/>
    <w:rsid w:val="00EB63C7"/>
    <w:rsid w:val="00EB68A9"/>
    <w:rsid w:val="00EB6E64"/>
    <w:rsid w:val="00EB6F21"/>
    <w:rsid w:val="00EB760F"/>
    <w:rsid w:val="00EB7D91"/>
    <w:rsid w:val="00EC0065"/>
    <w:rsid w:val="00EC060D"/>
    <w:rsid w:val="00EC06C7"/>
    <w:rsid w:val="00EC098A"/>
    <w:rsid w:val="00EC0E07"/>
    <w:rsid w:val="00EC2AB9"/>
    <w:rsid w:val="00EC6159"/>
    <w:rsid w:val="00ED03C1"/>
    <w:rsid w:val="00ED1C4D"/>
    <w:rsid w:val="00ED2B1A"/>
    <w:rsid w:val="00ED5B2C"/>
    <w:rsid w:val="00ED5F5F"/>
    <w:rsid w:val="00ED6E00"/>
    <w:rsid w:val="00ED71DE"/>
    <w:rsid w:val="00EE00B8"/>
    <w:rsid w:val="00EE0AAB"/>
    <w:rsid w:val="00EE0BDD"/>
    <w:rsid w:val="00EE4BD8"/>
    <w:rsid w:val="00EE5903"/>
    <w:rsid w:val="00EE5B69"/>
    <w:rsid w:val="00EE675F"/>
    <w:rsid w:val="00EE7FB7"/>
    <w:rsid w:val="00EF0F74"/>
    <w:rsid w:val="00EF2146"/>
    <w:rsid w:val="00EF264C"/>
    <w:rsid w:val="00EF3AD8"/>
    <w:rsid w:val="00EF4888"/>
    <w:rsid w:val="00F00610"/>
    <w:rsid w:val="00F00613"/>
    <w:rsid w:val="00F0094E"/>
    <w:rsid w:val="00F01234"/>
    <w:rsid w:val="00F01D9A"/>
    <w:rsid w:val="00F02859"/>
    <w:rsid w:val="00F02C48"/>
    <w:rsid w:val="00F039B2"/>
    <w:rsid w:val="00F05823"/>
    <w:rsid w:val="00F059F8"/>
    <w:rsid w:val="00F0747D"/>
    <w:rsid w:val="00F134ED"/>
    <w:rsid w:val="00F13C7C"/>
    <w:rsid w:val="00F14F1F"/>
    <w:rsid w:val="00F15D6F"/>
    <w:rsid w:val="00F20376"/>
    <w:rsid w:val="00F209C2"/>
    <w:rsid w:val="00F24955"/>
    <w:rsid w:val="00F257DE"/>
    <w:rsid w:val="00F25DB6"/>
    <w:rsid w:val="00F3013B"/>
    <w:rsid w:val="00F307F6"/>
    <w:rsid w:val="00F30F70"/>
    <w:rsid w:val="00F311CF"/>
    <w:rsid w:val="00F31502"/>
    <w:rsid w:val="00F3258C"/>
    <w:rsid w:val="00F32DBB"/>
    <w:rsid w:val="00F34153"/>
    <w:rsid w:val="00F350BC"/>
    <w:rsid w:val="00F35909"/>
    <w:rsid w:val="00F36930"/>
    <w:rsid w:val="00F36AF7"/>
    <w:rsid w:val="00F376EF"/>
    <w:rsid w:val="00F37987"/>
    <w:rsid w:val="00F4065D"/>
    <w:rsid w:val="00F41682"/>
    <w:rsid w:val="00F419B1"/>
    <w:rsid w:val="00F41F3D"/>
    <w:rsid w:val="00F42854"/>
    <w:rsid w:val="00F43761"/>
    <w:rsid w:val="00F4452C"/>
    <w:rsid w:val="00F46611"/>
    <w:rsid w:val="00F4724E"/>
    <w:rsid w:val="00F475A0"/>
    <w:rsid w:val="00F477EC"/>
    <w:rsid w:val="00F479A6"/>
    <w:rsid w:val="00F50AC0"/>
    <w:rsid w:val="00F542C5"/>
    <w:rsid w:val="00F5557F"/>
    <w:rsid w:val="00F55A2D"/>
    <w:rsid w:val="00F55B15"/>
    <w:rsid w:val="00F55F93"/>
    <w:rsid w:val="00F5629A"/>
    <w:rsid w:val="00F57C88"/>
    <w:rsid w:val="00F57E51"/>
    <w:rsid w:val="00F60A10"/>
    <w:rsid w:val="00F60C27"/>
    <w:rsid w:val="00F6183C"/>
    <w:rsid w:val="00F66C8B"/>
    <w:rsid w:val="00F6708E"/>
    <w:rsid w:val="00F6746C"/>
    <w:rsid w:val="00F676BD"/>
    <w:rsid w:val="00F72C95"/>
    <w:rsid w:val="00F74D2F"/>
    <w:rsid w:val="00F76B80"/>
    <w:rsid w:val="00F77183"/>
    <w:rsid w:val="00F771A4"/>
    <w:rsid w:val="00F77AEB"/>
    <w:rsid w:val="00F8298F"/>
    <w:rsid w:val="00F83954"/>
    <w:rsid w:val="00F83BBF"/>
    <w:rsid w:val="00F84D5D"/>
    <w:rsid w:val="00F85B61"/>
    <w:rsid w:val="00F86D17"/>
    <w:rsid w:val="00F87C86"/>
    <w:rsid w:val="00F90738"/>
    <w:rsid w:val="00F90B92"/>
    <w:rsid w:val="00F912E8"/>
    <w:rsid w:val="00F93E1B"/>
    <w:rsid w:val="00F94DD3"/>
    <w:rsid w:val="00F95440"/>
    <w:rsid w:val="00F964FA"/>
    <w:rsid w:val="00F97742"/>
    <w:rsid w:val="00FA0719"/>
    <w:rsid w:val="00FA1BDF"/>
    <w:rsid w:val="00FA23F3"/>
    <w:rsid w:val="00FA2AA7"/>
    <w:rsid w:val="00FA2DAE"/>
    <w:rsid w:val="00FA4027"/>
    <w:rsid w:val="00FA4266"/>
    <w:rsid w:val="00FA44D9"/>
    <w:rsid w:val="00FA44E7"/>
    <w:rsid w:val="00FA4A6C"/>
    <w:rsid w:val="00FA4BA1"/>
    <w:rsid w:val="00FA5036"/>
    <w:rsid w:val="00FA51F9"/>
    <w:rsid w:val="00FA5D81"/>
    <w:rsid w:val="00FA7760"/>
    <w:rsid w:val="00FB16C4"/>
    <w:rsid w:val="00FB1F54"/>
    <w:rsid w:val="00FB441D"/>
    <w:rsid w:val="00FB5735"/>
    <w:rsid w:val="00FB63A9"/>
    <w:rsid w:val="00FB66C6"/>
    <w:rsid w:val="00FB6727"/>
    <w:rsid w:val="00FB71D4"/>
    <w:rsid w:val="00FC0DB7"/>
    <w:rsid w:val="00FC1FB1"/>
    <w:rsid w:val="00FC3065"/>
    <w:rsid w:val="00FC4CB7"/>
    <w:rsid w:val="00FC5392"/>
    <w:rsid w:val="00FC7B6F"/>
    <w:rsid w:val="00FD001C"/>
    <w:rsid w:val="00FD0489"/>
    <w:rsid w:val="00FD2116"/>
    <w:rsid w:val="00FD26BF"/>
    <w:rsid w:val="00FD32E7"/>
    <w:rsid w:val="00FD37D3"/>
    <w:rsid w:val="00FD4047"/>
    <w:rsid w:val="00FD43A0"/>
    <w:rsid w:val="00FD473A"/>
    <w:rsid w:val="00FD4A1C"/>
    <w:rsid w:val="00FD4C0E"/>
    <w:rsid w:val="00FD512D"/>
    <w:rsid w:val="00FD5B2F"/>
    <w:rsid w:val="00FD6C75"/>
    <w:rsid w:val="00FE04A7"/>
    <w:rsid w:val="00FE3182"/>
    <w:rsid w:val="00FE3791"/>
    <w:rsid w:val="00FE3AC1"/>
    <w:rsid w:val="00FE45B6"/>
    <w:rsid w:val="00FE4C9B"/>
    <w:rsid w:val="00FE4F27"/>
    <w:rsid w:val="00FE5336"/>
    <w:rsid w:val="00FE5B16"/>
    <w:rsid w:val="00FE6865"/>
    <w:rsid w:val="00FE68A8"/>
    <w:rsid w:val="00FF1559"/>
    <w:rsid w:val="00FF1A51"/>
    <w:rsid w:val="00FF3B1D"/>
    <w:rsid w:val="00FF3EC8"/>
    <w:rsid w:val="00FF401D"/>
    <w:rsid w:val="00FF42EF"/>
    <w:rsid w:val="00FF5B6B"/>
    <w:rsid w:val="00FF5CEA"/>
    <w:rsid w:val="00FF5D6E"/>
    <w:rsid w:val="00FF6006"/>
    <w:rsid w:val="00FF6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A2BB4"/>
  <w15:docId w15:val="{6FE19078-9D0B-45BB-9E0A-49E08B8FA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2800E7"/>
    <w:pPr>
      <w:keepNext/>
      <w:keepLines/>
      <w:numPr>
        <w:numId w:val="2"/>
      </w:numPr>
      <w:tabs>
        <w:tab w:val="center" w:pos="6379"/>
      </w:tabs>
      <w:spacing w:line="360" w:lineRule="auto"/>
      <w:ind w:left="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1E6194"/>
    <w:pPr>
      <w:keepNext/>
      <w:keepLines/>
      <w:numPr>
        <w:ilvl w:val="1"/>
        <w:numId w:val="2"/>
      </w:numPr>
      <w:tabs>
        <w:tab w:val="center" w:pos="6379"/>
      </w:tabs>
      <w:spacing w:line="36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1E6194"/>
    <w:pPr>
      <w:keepNext/>
      <w:keepLines/>
      <w:numPr>
        <w:ilvl w:val="2"/>
        <w:numId w:val="2"/>
      </w:numPr>
      <w:tabs>
        <w:tab w:val="center" w:pos="6379"/>
      </w:tabs>
      <w:spacing w:line="360" w:lineRule="auto"/>
      <w:outlineLvl w:val="2"/>
    </w:pPr>
    <w:rPr>
      <w:rFonts w:eastAsiaTheme="majorEastAsia" w:cstheme="majorBidi"/>
      <w:b/>
      <w:bCs/>
      <w:i/>
      <w:sz w:val="28"/>
    </w:rPr>
  </w:style>
  <w:style w:type="paragraph" w:styleId="Heading4">
    <w:name w:val="heading 4"/>
    <w:basedOn w:val="Normal"/>
    <w:next w:val="Normal"/>
    <w:link w:val="Heading4Char"/>
    <w:uiPriority w:val="9"/>
    <w:unhideWhenUsed/>
    <w:qFormat/>
    <w:rsid w:val="00470E33"/>
    <w:pPr>
      <w:keepNext/>
      <w:keepLines/>
      <w:numPr>
        <w:ilvl w:val="3"/>
        <w:numId w:val="2"/>
      </w:numPr>
      <w:tabs>
        <w:tab w:val="center" w:pos="6379"/>
      </w:tabs>
      <w:spacing w:line="360" w:lineRule="auto"/>
      <w:outlineLvl w:val="3"/>
    </w:pPr>
    <w:rPr>
      <w:rFonts w:eastAsiaTheme="majorEastAsia" w:cstheme="majorBidi"/>
      <w:bCs/>
      <w:iCs/>
      <w:sz w:val="28"/>
    </w:rPr>
  </w:style>
  <w:style w:type="paragraph" w:styleId="Heading5">
    <w:name w:val="heading 5"/>
    <w:basedOn w:val="Normal"/>
    <w:next w:val="Normal"/>
    <w:link w:val="Heading5Char"/>
    <w:uiPriority w:val="9"/>
    <w:unhideWhenUsed/>
    <w:qFormat/>
    <w:rsid w:val="00BB2A66"/>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B2A66"/>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B2A66"/>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B2A6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B2A6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2800E7"/>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1E6194"/>
    <w:rPr>
      <w:rFonts w:eastAsiaTheme="majorEastAsia" w:cstheme="majorBidi"/>
      <w:b/>
      <w:bCs/>
      <w:sz w:val="28"/>
      <w:szCs w:val="26"/>
    </w:rPr>
  </w:style>
  <w:style w:type="character" w:customStyle="1" w:styleId="Heading3Char">
    <w:name w:val="Heading 3 Char"/>
    <w:basedOn w:val="DefaultParagraphFont"/>
    <w:link w:val="Heading3"/>
    <w:uiPriority w:val="9"/>
    <w:rsid w:val="001E6194"/>
    <w:rPr>
      <w:rFonts w:eastAsiaTheme="majorEastAsia" w:cstheme="majorBidi"/>
      <w:b/>
      <w:bCs/>
      <w:i/>
      <w:sz w:val="28"/>
      <w:szCs w:val="24"/>
    </w:rPr>
  </w:style>
  <w:style w:type="character" w:customStyle="1" w:styleId="Heading4Char">
    <w:name w:val="Heading 4 Char"/>
    <w:basedOn w:val="DefaultParagraphFont"/>
    <w:link w:val="Heading4"/>
    <w:uiPriority w:val="9"/>
    <w:rsid w:val="00470E33"/>
    <w:rPr>
      <w:rFonts w:eastAsiaTheme="majorEastAsia" w:cstheme="majorBidi"/>
      <w:bCs/>
      <w:iCs/>
      <w:sz w:val="28"/>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Heading5Char">
    <w:name w:val="Heading 5 Char"/>
    <w:basedOn w:val="DefaultParagraphFont"/>
    <w:link w:val="Heading5"/>
    <w:uiPriority w:val="9"/>
    <w:rsid w:val="00BB2A66"/>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B2A66"/>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B2A66"/>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B2A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B2A6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31957"/>
    <w:pPr>
      <w:numPr>
        <w:numId w:val="0"/>
      </w:numPr>
      <w:tabs>
        <w:tab w:val="clear" w:pos="6379"/>
      </w:tabs>
      <w:spacing w:before="240" w:line="259" w:lineRule="auto"/>
      <w:outlineLvl w:val="9"/>
    </w:pPr>
    <w:rPr>
      <w:rFonts w:asciiTheme="majorHAnsi" w:hAnsiTheme="majorHAnsi"/>
      <w:b w:val="0"/>
      <w:bCs w:val="0"/>
      <w:color w:val="365F91" w:themeColor="accent1" w:themeShade="BF"/>
      <w:szCs w:val="32"/>
    </w:rPr>
  </w:style>
  <w:style w:type="character" w:styleId="UnresolvedMention">
    <w:name w:val="Unresolved Mention"/>
    <w:basedOn w:val="DefaultParagraphFont"/>
    <w:uiPriority w:val="99"/>
    <w:semiHidden/>
    <w:unhideWhenUsed/>
    <w:rsid w:val="00052E80"/>
    <w:rPr>
      <w:color w:val="808080"/>
      <w:shd w:val="clear" w:color="auto" w:fill="E6E6E6"/>
    </w:rPr>
  </w:style>
  <w:style w:type="character" w:customStyle="1" w:styleId="notranslate">
    <w:name w:val="notranslate"/>
    <w:basedOn w:val="DefaultParagraphFont"/>
    <w:rsid w:val="009B5B59"/>
  </w:style>
  <w:style w:type="character" w:customStyle="1" w:styleId="shorttext">
    <w:name w:val="short_text"/>
    <w:basedOn w:val="DefaultParagraphFont"/>
    <w:rsid w:val="00A057FB"/>
  </w:style>
  <w:style w:type="paragraph" w:styleId="ListParagraph">
    <w:name w:val="List Paragraph"/>
    <w:basedOn w:val="Normal"/>
    <w:uiPriority w:val="34"/>
    <w:qFormat/>
    <w:rsid w:val="00452642"/>
    <w:pPr>
      <w:ind w:left="720"/>
      <w:contextualSpacing/>
    </w:pPr>
  </w:style>
  <w:style w:type="character" w:customStyle="1" w:styleId="fontstyle01">
    <w:name w:val="fontstyle01"/>
    <w:basedOn w:val="DefaultParagraphFont"/>
    <w:rsid w:val="00C56F16"/>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C56F16"/>
    <w:rPr>
      <w:rFonts w:ascii="CourierStd" w:hAnsi="CourierStd" w:hint="default"/>
      <w:b w:val="0"/>
      <w:bCs w:val="0"/>
      <w:i w:val="0"/>
      <w:iCs w:val="0"/>
      <w:color w:val="000000"/>
      <w:sz w:val="20"/>
      <w:szCs w:val="20"/>
    </w:rPr>
  </w:style>
  <w:style w:type="character" w:customStyle="1" w:styleId="fontstyle31">
    <w:name w:val="fontstyle31"/>
    <w:basedOn w:val="DefaultParagraphFont"/>
    <w:rsid w:val="00C56F16"/>
    <w:rPr>
      <w:rFonts w:ascii="Wingdings3" w:hAnsi="Wingdings3" w:hint="default"/>
      <w:b w:val="0"/>
      <w:bCs w:val="0"/>
      <w:i w:val="0"/>
      <w:iCs w:val="0"/>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75956">
      <w:bodyDiv w:val="1"/>
      <w:marLeft w:val="0"/>
      <w:marRight w:val="0"/>
      <w:marTop w:val="0"/>
      <w:marBottom w:val="0"/>
      <w:divBdr>
        <w:top w:val="none" w:sz="0" w:space="0" w:color="auto"/>
        <w:left w:val="none" w:sz="0" w:space="0" w:color="auto"/>
        <w:bottom w:val="none" w:sz="0" w:space="0" w:color="auto"/>
        <w:right w:val="none" w:sz="0" w:space="0" w:color="auto"/>
      </w:divBdr>
    </w:div>
    <w:div w:id="326444346">
      <w:bodyDiv w:val="1"/>
      <w:marLeft w:val="0"/>
      <w:marRight w:val="0"/>
      <w:marTop w:val="0"/>
      <w:marBottom w:val="0"/>
      <w:divBdr>
        <w:top w:val="none" w:sz="0" w:space="0" w:color="auto"/>
        <w:left w:val="none" w:sz="0" w:space="0" w:color="auto"/>
        <w:bottom w:val="none" w:sz="0" w:space="0" w:color="auto"/>
        <w:right w:val="none" w:sz="0" w:space="0" w:color="auto"/>
      </w:divBdr>
    </w:div>
    <w:div w:id="589043275">
      <w:bodyDiv w:val="1"/>
      <w:marLeft w:val="0"/>
      <w:marRight w:val="0"/>
      <w:marTop w:val="0"/>
      <w:marBottom w:val="0"/>
      <w:divBdr>
        <w:top w:val="none" w:sz="0" w:space="0" w:color="auto"/>
        <w:left w:val="none" w:sz="0" w:space="0" w:color="auto"/>
        <w:bottom w:val="none" w:sz="0" w:space="0" w:color="auto"/>
        <w:right w:val="none" w:sz="0" w:space="0" w:color="auto"/>
      </w:divBdr>
      <w:divsChild>
        <w:div w:id="990016644">
          <w:marLeft w:val="0"/>
          <w:marRight w:val="0"/>
          <w:marTop w:val="0"/>
          <w:marBottom w:val="0"/>
          <w:divBdr>
            <w:top w:val="none" w:sz="0" w:space="0" w:color="auto"/>
            <w:left w:val="none" w:sz="0" w:space="0" w:color="auto"/>
            <w:bottom w:val="none" w:sz="0" w:space="0" w:color="auto"/>
            <w:right w:val="none" w:sz="0" w:space="0" w:color="auto"/>
          </w:divBdr>
          <w:divsChild>
            <w:div w:id="1137146915">
              <w:marLeft w:val="0"/>
              <w:marRight w:val="0"/>
              <w:marTop w:val="0"/>
              <w:marBottom w:val="0"/>
              <w:divBdr>
                <w:top w:val="none" w:sz="0" w:space="0" w:color="auto"/>
                <w:left w:val="none" w:sz="0" w:space="0" w:color="auto"/>
                <w:bottom w:val="none" w:sz="0" w:space="0" w:color="auto"/>
                <w:right w:val="none" w:sz="0" w:space="0" w:color="auto"/>
              </w:divBdr>
            </w:div>
            <w:div w:id="2062551894">
              <w:marLeft w:val="0"/>
              <w:marRight w:val="0"/>
              <w:marTop w:val="0"/>
              <w:marBottom w:val="0"/>
              <w:divBdr>
                <w:top w:val="none" w:sz="0" w:space="0" w:color="auto"/>
                <w:left w:val="none" w:sz="0" w:space="0" w:color="auto"/>
                <w:bottom w:val="none" w:sz="0" w:space="0" w:color="auto"/>
                <w:right w:val="none" w:sz="0" w:space="0" w:color="auto"/>
              </w:divBdr>
            </w:div>
            <w:div w:id="1673534437">
              <w:marLeft w:val="0"/>
              <w:marRight w:val="0"/>
              <w:marTop w:val="0"/>
              <w:marBottom w:val="0"/>
              <w:divBdr>
                <w:top w:val="none" w:sz="0" w:space="0" w:color="auto"/>
                <w:left w:val="none" w:sz="0" w:space="0" w:color="auto"/>
                <w:bottom w:val="none" w:sz="0" w:space="0" w:color="auto"/>
                <w:right w:val="none" w:sz="0" w:space="0" w:color="auto"/>
              </w:divBdr>
            </w:div>
            <w:div w:id="8861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490">
      <w:bodyDiv w:val="1"/>
      <w:marLeft w:val="0"/>
      <w:marRight w:val="0"/>
      <w:marTop w:val="0"/>
      <w:marBottom w:val="0"/>
      <w:divBdr>
        <w:top w:val="none" w:sz="0" w:space="0" w:color="auto"/>
        <w:left w:val="none" w:sz="0" w:space="0" w:color="auto"/>
        <w:bottom w:val="none" w:sz="0" w:space="0" w:color="auto"/>
        <w:right w:val="none" w:sz="0" w:space="0" w:color="auto"/>
      </w:divBdr>
      <w:divsChild>
        <w:div w:id="1762139599">
          <w:marLeft w:val="0"/>
          <w:marRight w:val="0"/>
          <w:marTop w:val="0"/>
          <w:marBottom w:val="0"/>
          <w:divBdr>
            <w:top w:val="none" w:sz="0" w:space="0" w:color="auto"/>
            <w:left w:val="none" w:sz="0" w:space="0" w:color="auto"/>
            <w:bottom w:val="none" w:sz="0" w:space="0" w:color="auto"/>
            <w:right w:val="none" w:sz="0" w:space="0" w:color="auto"/>
          </w:divBdr>
          <w:divsChild>
            <w:div w:id="3980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59743">
      <w:bodyDiv w:val="1"/>
      <w:marLeft w:val="0"/>
      <w:marRight w:val="0"/>
      <w:marTop w:val="0"/>
      <w:marBottom w:val="0"/>
      <w:divBdr>
        <w:top w:val="none" w:sz="0" w:space="0" w:color="auto"/>
        <w:left w:val="none" w:sz="0" w:space="0" w:color="auto"/>
        <w:bottom w:val="none" w:sz="0" w:space="0" w:color="auto"/>
        <w:right w:val="none" w:sz="0" w:space="0" w:color="auto"/>
      </w:divBdr>
      <w:divsChild>
        <w:div w:id="636649325">
          <w:marLeft w:val="0"/>
          <w:marRight w:val="0"/>
          <w:marTop w:val="0"/>
          <w:marBottom w:val="0"/>
          <w:divBdr>
            <w:top w:val="none" w:sz="0" w:space="0" w:color="auto"/>
            <w:left w:val="none" w:sz="0" w:space="0" w:color="auto"/>
            <w:bottom w:val="none" w:sz="0" w:space="0" w:color="auto"/>
            <w:right w:val="none" w:sz="0" w:space="0" w:color="auto"/>
          </w:divBdr>
          <w:divsChild>
            <w:div w:id="4578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2603">
      <w:bodyDiv w:val="1"/>
      <w:marLeft w:val="0"/>
      <w:marRight w:val="0"/>
      <w:marTop w:val="0"/>
      <w:marBottom w:val="0"/>
      <w:divBdr>
        <w:top w:val="none" w:sz="0" w:space="0" w:color="auto"/>
        <w:left w:val="none" w:sz="0" w:space="0" w:color="auto"/>
        <w:bottom w:val="none" w:sz="0" w:space="0" w:color="auto"/>
        <w:right w:val="none" w:sz="0" w:space="0" w:color="auto"/>
      </w:divBdr>
    </w:div>
    <w:div w:id="1005471863">
      <w:bodyDiv w:val="1"/>
      <w:marLeft w:val="0"/>
      <w:marRight w:val="0"/>
      <w:marTop w:val="0"/>
      <w:marBottom w:val="0"/>
      <w:divBdr>
        <w:top w:val="none" w:sz="0" w:space="0" w:color="auto"/>
        <w:left w:val="none" w:sz="0" w:space="0" w:color="auto"/>
        <w:bottom w:val="none" w:sz="0" w:space="0" w:color="auto"/>
        <w:right w:val="none" w:sz="0" w:space="0" w:color="auto"/>
      </w:divBdr>
    </w:div>
    <w:div w:id="1040664726">
      <w:bodyDiv w:val="1"/>
      <w:marLeft w:val="0"/>
      <w:marRight w:val="0"/>
      <w:marTop w:val="0"/>
      <w:marBottom w:val="0"/>
      <w:divBdr>
        <w:top w:val="none" w:sz="0" w:space="0" w:color="auto"/>
        <w:left w:val="none" w:sz="0" w:space="0" w:color="auto"/>
        <w:bottom w:val="none" w:sz="0" w:space="0" w:color="auto"/>
        <w:right w:val="none" w:sz="0" w:space="0" w:color="auto"/>
      </w:divBdr>
    </w:div>
    <w:div w:id="1075516308">
      <w:bodyDiv w:val="1"/>
      <w:marLeft w:val="0"/>
      <w:marRight w:val="0"/>
      <w:marTop w:val="0"/>
      <w:marBottom w:val="0"/>
      <w:divBdr>
        <w:top w:val="none" w:sz="0" w:space="0" w:color="auto"/>
        <w:left w:val="none" w:sz="0" w:space="0" w:color="auto"/>
        <w:bottom w:val="none" w:sz="0" w:space="0" w:color="auto"/>
        <w:right w:val="none" w:sz="0" w:space="0" w:color="auto"/>
      </w:divBdr>
      <w:divsChild>
        <w:div w:id="867566130">
          <w:marLeft w:val="0"/>
          <w:marRight w:val="0"/>
          <w:marTop w:val="0"/>
          <w:marBottom w:val="0"/>
          <w:divBdr>
            <w:top w:val="none" w:sz="0" w:space="0" w:color="auto"/>
            <w:left w:val="none" w:sz="0" w:space="0" w:color="auto"/>
            <w:bottom w:val="none" w:sz="0" w:space="0" w:color="auto"/>
            <w:right w:val="none" w:sz="0" w:space="0" w:color="auto"/>
          </w:divBdr>
          <w:divsChild>
            <w:div w:id="1880966988">
              <w:marLeft w:val="0"/>
              <w:marRight w:val="0"/>
              <w:marTop w:val="0"/>
              <w:marBottom w:val="0"/>
              <w:divBdr>
                <w:top w:val="none" w:sz="0" w:space="0" w:color="auto"/>
                <w:left w:val="none" w:sz="0" w:space="0" w:color="auto"/>
                <w:bottom w:val="none" w:sz="0" w:space="0" w:color="auto"/>
                <w:right w:val="none" w:sz="0" w:space="0" w:color="auto"/>
              </w:divBdr>
            </w:div>
            <w:div w:id="1213419506">
              <w:marLeft w:val="0"/>
              <w:marRight w:val="0"/>
              <w:marTop w:val="0"/>
              <w:marBottom w:val="0"/>
              <w:divBdr>
                <w:top w:val="none" w:sz="0" w:space="0" w:color="auto"/>
                <w:left w:val="none" w:sz="0" w:space="0" w:color="auto"/>
                <w:bottom w:val="none" w:sz="0" w:space="0" w:color="auto"/>
                <w:right w:val="none" w:sz="0" w:space="0" w:color="auto"/>
              </w:divBdr>
            </w:div>
            <w:div w:id="693969446">
              <w:marLeft w:val="0"/>
              <w:marRight w:val="0"/>
              <w:marTop w:val="0"/>
              <w:marBottom w:val="0"/>
              <w:divBdr>
                <w:top w:val="none" w:sz="0" w:space="0" w:color="auto"/>
                <w:left w:val="none" w:sz="0" w:space="0" w:color="auto"/>
                <w:bottom w:val="none" w:sz="0" w:space="0" w:color="auto"/>
                <w:right w:val="none" w:sz="0" w:space="0" w:color="auto"/>
              </w:divBdr>
            </w:div>
            <w:div w:id="257636802">
              <w:marLeft w:val="0"/>
              <w:marRight w:val="0"/>
              <w:marTop w:val="0"/>
              <w:marBottom w:val="0"/>
              <w:divBdr>
                <w:top w:val="none" w:sz="0" w:space="0" w:color="auto"/>
                <w:left w:val="none" w:sz="0" w:space="0" w:color="auto"/>
                <w:bottom w:val="none" w:sz="0" w:space="0" w:color="auto"/>
                <w:right w:val="none" w:sz="0" w:space="0" w:color="auto"/>
              </w:divBdr>
            </w:div>
            <w:div w:id="1853454808">
              <w:marLeft w:val="0"/>
              <w:marRight w:val="0"/>
              <w:marTop w:val="0"/>
              <w:marBottom w:val="0"/>
              <w:divBdr>
                <w:top w:val="none" w:sz="0" w:space="0" w:color="auto"/>
                <w:left w:val="none" w:sz="0" w:space="0" w:color="auto"/>
                <w:bottom w:val="none" w:sz="0" w:space="0" w:color="auto"/>
                <w:right w:val="none" w:sz="0" w:space="0" w:color="auto"/>
              </w:divBdr>
            </w:div>
            <w:div w:id="81413413">
              <w:marLeft w:val="0"/>
              <w:marRight w:val="0"/>
              <w:marTop w:val="0"/>
              <w:marBottom w:val="0"/>
              <w:divBdr>
                <w:top w:val="none" w:sz="0" w:space="0" w:color="auto"/>
                <w:left w:val="none" w:sz="0" w:space="0" w:color="auto"/>
                <w:bottom w:val="none" w:sz="0" w:space="0" w:color="auto"/>
                <w:right w:val="none" w:sz="0" w:space="0" w:color="auto"/>
              </w:divBdr>
            </w:div>
            <w:div w:id="6784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6344">
      <w:bodyDiv w:val="1"/>
      <w:marLeft w:val="0"/>
      <w:marRight w:val="0"/>
      <w:marTop w:val="0"/>
      <w:marBottom w:val="0"/>
      <w:divBdr>
        <w:top w:val="none" w:sz="0" w:space="0" w:color="auto"/>
        <w:left w:val="none" w:sz="0" w:space="0" w:color="auto"/>
        <w:bottom w:val="none" w:sz="0" w:space="0" w:color="auto"/>
        <w:right w:val="none" w:sz="0" w:space="0" w:color="auto"/>
      </w:divBdr>
    </w:div>
    <w:div w:id="1187132964">
      <w:bodyDiv w:val="1"/>
      <w:marLeft w:val="0"/>
      <w:marRight w:val="0"/>
      <w:marTop w:val="0"/>
      <w:marBottom w:val="0"/>
      <w:divBdr>
        <w:top w:val="none" w:sz="0" w:space="0" w:color="auto"/>
        <w:left w:val="none" w:sz="0" w:space="0" w:color="auto"/>
        <w:bottom w:val="none" w:sz="0" w:space="0" w:color="auto"/>
        <w:right w:val="none" w:sz="0" w:space="0" w:color="auto"/>
      </w:divBdr>
      <w:divsChild>
        <w:div w:id="902834587">
          <w:marLeft w:val="0"/>
          <w:marRight w:val="0"/>
          <w:marTop w:val="0"/>
          <w:marBottom w:val="0"/>
          <w:divBdr>
            <w:top w:val="none" w:sz="0" w:space="0" w:color="auto"/>
            <w:left w:val="none" w:sz="0" w:space="0" w:color="auto"/>
            <w:bottom w:val="none" w:sz="0" w:space="0" w:color="auto"/>
            <w:right w:val="none" w:sz="0" w:space="0" w:color="auto"/>
          </w:divBdr>
          <w:divsChild>
            <w:div w:id="14648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7764">
      <w:bodyDiv w:val="1"/>
      <w:marLeft w:val="0"/>
      <w:marRight w:val="0"/>
      <w:marTop w:val="0"/>
      <w:marBottom w:val="0"/>
      <w:divBdr>
        <w:top w:val="none" w:sz="0" w:space="0" w:color="auto"/>
        <w:left w:val="none" w:sz="0" w:space="0" w:color="auto"/>
        <w:bottom w:val="none" w:sz="0" w:space="0" w:color="auto"/>
        <w:right w:val="none" w:sz="0" w:space="0" w:color="auto"/>
      </w:divBdr>
    </w:div>
    <w:div w:id="1330672848">
      <w:bodyDiv w:val="1"/>
      <w:marLeft w:val="0"/>
      <w:marRight w:val="0"/>
      <w:marTop w:val="0"/>
      <w:marBottom w:val="0"/>
      <w:divBdr>
        <w:top w:val="none" w:sz="0" w:space="0" w:color="auto"/>
        <w:left w:val="none" w:sz="0" w:space="0" w:color="auto"/>
        <w:bottom w:val="none" w:sz="0" w:space="0" w:color="auto"/>
        <w:right w:val="none" w:sz="0" w:space="0" w:color="auto"/>
      </w:divBdr>
      <w:divsChild>
        <w:div w:id="2136482787">
          <w:marLeft w:val="0"/>
          <w:marRight w:val="0"/>
          <w:marTop w:val="0"/>
          <w:marBottom w:val="0"/>
          <w:divBdr>
            <w:top w:val="none" w:sz="0" w:space="0" w:color="auto"/>
            <w:left w:val="none" w:sz="0" w:space="0" w:color="auto"/>
            <w:bottom w:val="none" w:sz="0" w:space="0" w:color="auto"/>
            <w:right w:val="none" w:sz="0" w:space="0" w:color="auto"/>
          </w:divBdr>
          <w:divsChild>
            <w:div w:id="19291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8868">
      <w:bodyDiv w:val="1"/>
      <w:marLeft w:val="0"/>
      <w:marRight w:val="0"/>
      <w:marTop w:val="0"/>
      <w:marBottom w:val="0"/>
      <w:divBdr>
        <w:top w:val="none" w:sz="0" w:space="0" w:color="auto"/>
        <w:left w:val="none" w:sz="0" w:space="0" w:color="auto"/>
        <w:bottom w:val="none" w:sz="0" w:space="0" w:color="auto"/>
        <w:right w:val="none" w:sz="0" w:space="0" w:color="auto"/>
      </w:divBdr>
      <w:divsChild>
        <w:div w:id="2077896709">
          <w:marLeft w:val="0"/>
          <w:marRight w:val="0"/>
          <w:marTop w:val="0"/>
          <w:marBottom w:val="0"/>
          <w:divBdr>
            <w:top w:val="none" w:sz="0" w:space="0" w:color="auto"/>
            <w:left w:val="none" w:sz="0" w:space="0" w:color="auto"/>
            <w:bottom w:val="none" w:sz="0" w:space="0" w:color="auto"/>
            <w:right w:val="none" w:sz="0" w:space="0" w:color="auto"/>
          </w:divBdr>
          <w:divsChild>
            <w:div w:id="16655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4287">
      <w:bodyDiv w:val="1"/>
      <w:marLeft w:val="0"/>
      <w:marRight w:val="0"/>
      <w:marTop w:val="0"/>
      <w:marBottom w:val="0"/>
      <w:divBdr>
        <w:top w:val="none" w:sz="0" w:space="0" w:color="auto"/>
        <w:left w:val="none" w:sz="0" w:space="0" w:color="auto"/>
        <w:bottom w:val="none" w:sz="0" w:space="0" w:color="auto"/>
        <w:right w:val="none" w:sz="0" w:space="0" w:color="auto"/>
      </w:divBdr>
    </w:div>
    <w:div w:id="150223416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3523096">
      <w:bodyDiv w:val="1"/>
      <w:marLeft w:val="0"/>
      <w:marRight w:val="0"/>
      <w:marTop w:val="0"/>
      <w:marBottom w:val="0"/>
      <w:divBdr>
        <w:top w:val="none" w:sz="0" w:space="0" w:color="auto"/>
        <w:left w:val="none" w:sz="0" w:space="0" w:color="auto"/>
        <w:bottom w:val="none" w:sz="0" w:space="0" w:color="auto"/>
        <w:right w:val="none" w:sz="0" w:space="0" w:color="auto"/>
      </w:divBdr>
    </w:div>
    <w:div w:id="1697997144">
      <w:bodyDiv w:val="1"/>
      <w:marLeft w:val="0"/>
      <w:marRight w:val="0"/>
      <w:marTop w:val="0"/>
      <w:marBottom w:val="0"/>
      <w:divBdr>
        <w:top w:val="none" w:sz="0" w:space="0" w:color="auto"/>
        <w:left w:val="none" w:sz="0" w:space="0" w:color="auto"/>
        <w:bottom w:val="none" w:sz="0" w:space="0" w:color="auto"/>
        <w:right w:val="none" w:sz="0" w:space="0" w:color="auto"/>
      </w:divBdr>
      <w:divsChild>
        <w:div w:id="2013753094">
          <w:marLeft w:val="0"/>
          <w:marRight w:val="0"/>
          <w:marTop w:val="0"/>
          <w:marBottom w:val="0"/>
          <w:divBdr>
            <w:top w:val="none" w:sz="0" w:space="0" w:color="auto"/>
            <w:left w:val="none" w:sz="0" w:space="0" w:color="auto"/>
            <w:bottom w:val="none" w:sz="0" w:space="0" w:color="auto"/>
            <w:right w:val="none" w:sz="0" w:space="0" w:color="auto"/>
          </w:divBdr>
          <w:divsChild>
            <w:div w:id="1627158438">
              <w:marLeft w:val="0"/>
              <w:marRight w:val="0"/>
              <w:marTop w:val="0"/>
              <w:marBottom w:val="0"/>
              <w:divBdr>
                <w:top w:val="none" w:sz="0" w:space="0" w:color="auto"/>
                <w:left w:val="none" w:sz="0" w:space="0" w:color="auto"/>
                <w:bottom w:val="none" w:sz="0" w:space="0" w:color="auto"/>
                <w:right w:val="none" w:sz="0" w:space="0" w:color="auto"/>
              </w:divBdr>
            </w:div>
            <w:div w:id="902374743">
              <w:marLeft w:val="0"/>
              <w:marRight w:val="0"/>
              <w:marTop w:val="0"/>
              <w:marBottom w:val="0"/>
              <w:divBdr>
                <w:top w:val="none" w:sz="0" w:space="0" w:color="auto"/>
                <w:left w:val="none" w:sz="0" w:space="0" w:color="auto"/>
                <w:bottom w:val="none" w:sz="0" w:space="0" w:color="auto"/>
                <w:right w:val="none" w:sz="0" w:space="0" w:color="auto"/>
              </w:divBdr>
            </w:div>
            <w:div w:id="13700061">
              <w:marLeft w:val="0"/>
              <w:marRight w:val="0"/>
              <w:marTop w:val="0"/>
              <w:marBottom w:val="0"/>
              <w:divBdr>
                <w:top w:val="none" w:sz="0" w:space="0" w:color="auto"/>
                <w:left w:val="none" w:sz="0" w:space="0" w:color="auto"/>
                <w:bottom w:val="none" w:sz="0" w:space="0" w:color="auto"/>
                <w:right w:val="none" w:sz="0" w:space="0" w:color="auto"/>
              </w:divBdr>
            </w:div>
            <w:div w:id="483931404">
              <w:marLeft w:val="0"/>
              <w:marRight w:val="0"/>
              <w:marTop w:val="0"/>
              <w:marBottom w:val="0"/>
              <w:divBdr>
                <w:top w:val="none" w:sz="0" w:space="0" w:color="auto"/>
                <w:left w:val="none" w:sz="0" w:space="0" w:color="auto"/>
                <w:bottom w:val="none" w:sz="0" w:space="0" w:color="auto"/>
                <w:right w:val="none" w:sz="0" w:space="0" w:color="auto"/>
              </w:divBdr>
            </w:div>
            <w:div w:id="7675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762">
      <w:bodyDiv w:val="1"/>
      <w:marLeft w:val="0"/>
      <w:marRight w:val="0"/>
      <w:marTop w:val="0"/>
      <w:marBottom w:val="0"/>
      <w:divBdr>
        <w:top w:val="none" w:sz="0" w:space="0" w:color="auto"/>
        <w:left w:val="none" w:sz="0" w:space="0" w:color="auto"/>
        <w:bottom w:val="none" w:sz="0" w:space="0" w:color="auto"/>
        <w:right w:val="none" w:sz="0" w:space="0" w:color="auto"/>
      </w:divBdr>
    </w:div>
    <w:div w:id="1917661632">
      <w:bodyDiv w:val="1"/>
      <w:marLeft w:val="0"/>
      <w:marRight w:val="0"/>
      <w:marTop w:val="0"/>
      <w:marBottom w:val="0"/>
      <w:divBdr>
        <w:top w:val="none" w:sz="0" w:space="0" w:color="auto"/>
        <w:left w:val="none" w:sz="0" w:space="0" w:color="auto"/>
        <w:bottom w:val="none" w:sz="0" w:space="0" w:color="auto"/>
        <w:right w:val="none" w:sz="0" w:space="0" w:color="auto"/>
      </w:divBdr>
      <w:divsChild>
        <w:div w:id="1979410302">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hyperlink" Target="http://assortedgarbage.com/apigee/" TargetMode="External"/><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eveloper.android.com/studio/index.html" TargetMode="External"/><Relationship Id="rId2" Type="http://schemas.openxmlformats.org/officeDocument/2006/relationships/numbering" Target="numbering.xml"/><Relationship Id="rId16" Type="http://schemas.openxmlformats.org/officeDocument/2006/relationships/hyperlink" Target="https://chocolatey.org/"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asutinhoc.vn/lap-trinh-android-voi-xamarin/tong-quan-ve-lap-trinh-da-nen-ta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odejs.org/en/" TargetMode="Externa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20an%201\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3E109C-13B1-4F76-B307-35D8CB7D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Bao cao.dotx</Template>
  <TotalTime>12853</TotalTime>
  <Pages>19</Pages>
  <Words>2441</Words>
  <Characters>13914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ThongLee</dc:creator>
  <cp:lastModifiedBy>DUY DT</cp:lastModifiedBy>
  <cp:revision>1796</cp:revision>
  <cp:lastPrinted>2017-12-28T04:23:00Z</cp:lastPrinted>
  <dcterms:created xsi:type="dcterms:W3CDTF">2017-11-24T16:20:00Z</dcterms:created>
  <dcterms:modified xsi:type="dcterms:W3CDTF">2018-04-18T20:45:00Z</dcterms:modified>
</cp:coreProperties>
</file>